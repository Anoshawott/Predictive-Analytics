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7E1249BF" w14:textId="316A4245" w:rsidR="00B24527" w:rsidRPr="004E6B49" w:rsidRDefault="00C05729" w:rsidP="004E6B49">
      <w:pPr>
        <w:rPr>
          <w:i/>
          <w:iCs/>
          <w:color w:val="575F6D" w:themeColor="text2"/>
          <w:spacing w:val="5"/>
          <w:sz w:val="24"/>
          <w:szCs w:val="24"/>
        </w:rPr>
      </w:pPr>
      <w:r>
        <w:rPr>
          <w:i/>
          <w:iCs/>
          <w:smallCaps/>
          <w:noProof/>
          <w:color w:val="575F6D" w:themeColor="text2"/>
          <w:spacing w:val="5"/>
          <w:sz w:val="24"/>
          <w:szCs w:val="24"/>
          <w:lang w:val="en-AU" w:eastAsia="en-AU"/>
        </w:rPr>
        <mc:AlternateContent>
          <mc:Choice Requires="wpg">
            <w:drawing>
              <wp:anchor distT="0" distB="0" distL="114300" distR="114300" simplePos="0" relativeHeight="251674112" behindDoc="0" locked="0" layoutInCell="1" allowOverlap="1" wp14:anchorId="65B4B775" wp14:editId="60EEF445">
                <wp:simplePos x="0" y="0"/>
                <wp:positionH relativeFrom="page">
                  <wp:posOffset>8255000</wp:posOffset>
                </wp:positionH>
                <wp:positionV relativeFrom="page">
                  <wp:posOffset>-1399540</wp:posOffset>
                </wp:positionV>
                <wp:extent cx="1773936" cy="10698480"/>
                <wp:effectExtent l="19050" t="0" r="0" b="0"/>
                <wp:wrapNone/>
                <wp:docPr id="1" name="Group 1"/>
                <wp:cNvGraphicFramePr/>
                <a:graphic xmlns:a="http://schemas.openxmlformats.org/drawingml/2006/main">
                  <a:graphicData uri="http://schemas.microsoft.com/office/word/2010/wordprocessingGroup">
                    <wpg:wgp>
                      <wpg:cNvGrpSpPr/>
                      <wpg:grpSpPr>
                        <a:xfrm>
                          <a:off x="0" y="0"/>
                          <a:ext cx="1773936"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5F5BF2F0" id="Group 1" o:spid="_x0000_s1026" style="position:absolute;margin-left:650pt;margin-top:-110.2pt;width:139.7pt;height:842.4pt;z-index:251674112;mso-position-horizontal-relative:page;mso-position-vertical-relative:page;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">
                <v:group id="Group 77" o:spid="_x0000_s1027" style="position:absolute;left:3089;width:14653;height:106984" coordorigin="6022,8835" coordsize="2310,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78" o:spid="_x0000_s1028" style="position:absolute;left:6676;top:8835;width:1512;height:16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" strokecolor="#feceae" strokeweight="1pt"/>
                  <v:shape id="AutoShape 80" o:spid="_x0000_s1030" type="#_x0000_t32" style="position:absolute;left:8332;top:8835;width:0;height:16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" strokecolor="#fe8637 [3204]" strokeweight="2.25pt"/>
                  <v:shape id="AutoShape 81" o:spid="_x0000_s1031" type="#_x0000_t32" style="position:absolute;left:6587;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" strokecolor="#feceae" strokeweight="4.5pt"/>
                  <v:shape id="AutoShape 82" o:spid="_x0000_s1032" type="#_x0000_t32" style="position:absolute;left:6022;top:8835;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" strokecolor="#fee6d6" strokeweight="2.25pt"/>
                </v:group>
                <v:oval id="Oval 83" o:spid="_x0000_s1033" style="position:absolute;top:79453;width:11018;height:10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" fillcolor="#fe8637 [3204]" strokecolor="#fe8637 [3204]" strokeweight="3pt">
                  <v:stroke linestyle="thinThin"/>
                </v:oval>
                <v:oval id="Oval 85" o:spid="_x0000_s1034" style="position:absolute;left:2594;top:93787;width:1884;height:192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" fillcolor="#fe8637 [3204]" strokecolor="#fe8637 [3204]" strokeweight="3pt">
                  <v:stroke linestyle="thinThin"/>
                  <v:shadow color="#1f2f3f" opacity=".5" offset=",3pt"/>
                </v:oval>
                <w10:wrap anchorx="page" anchory="page"/>
              </v:group>
            </w:pict>
          </mc:Fallback>
        </mc:AlternateContent>
      </w:r>
      <w:sdt>
        <w:sdtPr>
          <w:rPr>
            <w:i/>
            <w:iCs/>
            <w:smallCaps/>
            <w:color w:val="575F6D" w:themeColor="text2"/>
            <w:spacing w:val="5"/>
            <w:sz w:val="24"/>
            <w:szCs w:val="24"/>
          </w:rPr>
          <w:id w:val="-689369987"/>
          <w:docPartObj>
            <w:docPartGallery w:val="Cover Pages"/>
            <w:docPartUnique/>
          </w:docPartObj>
        </w:sdtPr>
        <w:sdtEndPr/>
        <w:sdtContent>
          <w:r w:rsidR="00CC1AAF">
            <w:rPr>
              <w:i/>
              <w:iCs/>
              <w:smallCaps/>
              <w:noProof/>
              <w:color w:val="575F6D" w:themeColor="text2"/>
              <w:spacing w:val="5"/>
              <w:sz w:val="24"/>
              <w:szCs w:val="24"/>
              <w:lang w:val="en-AU" w:eastAsia="en-AU"/>
            </w:rPr>
            <mc:AlternateContent>
              <mc:Choice Requires="wps">
                <w:drawing>
                  <wp:anchor distT="0" distB="0" distL="114300" distR="114300" simplePos="0" relativeHeight="251671040" behindDoc="0" locked="0" layoutInCell="0" allowOverlap="1" wp14:anchorId="4A1DE311" wp14:editId="779CE182">
                    <wp:simplePos x="0" y="0"/>
                    <wp:positionH relativeFrom="margin">
                      <wp:align>left</wp:align>
                    </wp:positionH>
                    <wp:positionV relativeFrom="page">
                      <wp:align>center</wp:align>
                    </wp:positionV>
                    <wp:extent cx="4663440" cy="5027930"/>
                    <wp:effectExtent l="0" t="0" r="0" b="127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2BC8D" w14:textId="0AB3996C" w:rsidR="009717B2" w:rsidRDefault="00B94BE7">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le"/>
                                    <w:id w:val="83737007"/>
                                    <w:placeholder>
                                      <w:docPart w:val="613BED4322E44E28A873940D3864D4AC"/>
                                    </w:placeholder>
                                    <w:dataBinding w:prefixMappings="xmlns:ns0='http://schemas.openxmlformats.org/package/2006/metadata/core-properties' xmlns:ns1='http://purl.org/dc/elements/1.1/'" w:xpath="/ns0:coreProperties[1]/ns1:title[1]" w:storeItemID="{6C3C8BC8-F283-45AE-878A-BAB7291924A1}"/>
                                    <w:text/>
                                  </w:sdtPr>
                                  <w:sdtEndPr/>
                                  <w:sdtContent>
                                    <w:r w:rsidR="004E6B49">
                                      <w:rPr>
                                        <w:rFonts w:asciiTheme="majorHAnsi" w:eastAsiaTheme="majorEastAsia" w:hAnsiTheme="majorHAnsi" w:cstheme="majorBidi"/>
                                        <w:smallCaps/>
                                        <w:color w:val="244583" w:themeColor="accent2" w:themeShade="80"/>
                                        <w:spacing w:val="20"/>
                                        <w:sz w:val="56"/>
                                        <w:szCs w:val="56"/>
                                      </w:rPr>
                                      <w:t xml:space="preserve">QBUS2820 </w:t>
                                    </w:r>
                                    <w:r w:rsidR="000C283D">
                                      <w:rPr>
                                        <w:rFonts w:asciiTheme="majorHAnsi" w:eastAsiaTheme="majorEastAsia" w:hAnsiTheme="majorHAnsi" w:cstheme="majorBidi"/>
                                        <w:smallCaps/>
                                        <w:color w:val="244583" w:themeColor="accent2" w:themeShade="80"/>
                                        <w:spacing w:val="20"/>
                                        <w:sz w:val="56"/>
                                        <w:szCs w:val="56"/>
                                      </w:rPr>
                                      <w:t>–</w:t>
                                    </w:r>
                                    <w:r w:rsidR="004E6B49">
                                      <w:rPr>
                                        <w:rFonts w:asciiTheme="majorHAnsi" w:eastAsiaTheme="majorEastAsia" w:hAnsiTheme="majorHAnsi" w:cstheme="majorBidi"/>
                                        <w:smallCaps/>
                                        <w:color w:val="244583" w:themeColor="accent2" w:themeShade="80"/>
                                        <w:spacing w:val="20"/>
                                        <w:sz w:val="56"/>
                                        <w:szCs w:val="56"/>
                                      </w:rPr>
                                      <w:t xml:space="preserve"> Predictive Analytics</w:t>
                                    </w:r>
                                  </w:sdtContent>
                                </w:sdt>
                              </w:p>
                              <w:p w14:paraId="1DD84737" w14:textId="694D21BB" w:rsidR="009717B2" w:rsidRDefault="00B94BE7">
                                <w:pPr>
                                  <w:rPr>
                                    <w:i/>
                                    <w:iCs/>
                                    <w:color w:val="244583" w:themeColor="accent2" w:themeShade="80"/>
                                    <w:sz w:val="28"/>
                                    <w:szCs w:val="28"/>
                                  </w:rPr>
                                </w:pPr>
                                <w:sdt>
                                  <w:sdtPr>
                                    <w:rPr>
                                      <w:i/>
                                      <w:iCs/>
                                      <w:color w:val="244583" w:themeColor="accent2" w:themeShade="80"/>
                                      <w:sz w:val="28"/>
                                      <w:szCs w:val="28"/>
                                    </w:rPr>
                                    <w:alias w:val="Subtitle"/>
                                    <w:id w:val="83737009"/>
                                    <w:placeholder>
                                      <w:docPart w:val="67A47095B7374A6090FB5ED7396A71AC"/>
                                    </w:placeholder>
                                    <w:dataBinding w:prefixMappings="xmlns:ns0='http://schemas.openxmlformats.org/package/2006/metadata/core-properties' xmlns:ns1='http://purl.org/dc/elements/1.1/'" w:xpath="/ns0:coreProperties[1]/ns1:subject[1]" w:storeItemID="{6C3C8BC8-F283-45AE-878A-BAB7291924A1}"/>
                                    <w:text/>
                                  </w:sdtPr>
                                  <w:sdtEndPr/>
                                  <w:sdtContent>
                                    <w:r w:rsidR="009717B2">
                                      <w:rPr>
                                        <w:i/>
                                        <w:iCs/>
                                        <w:color w:val="244583" w:themeColor="accent2" w:themeShade="80"/>
                                        <w:sz w:val="28"/>
                                        <w:szCs w:val="28"/>
                                      </w:rPr>
                                      <w:t>Assignment</w:t>
                                    </w:r>
                                    <w:r w:rsidR="004E6B49">
                                      <w:rPr>
                                        <w:i/>
                                        <w:iCs/>
                                        <w:color w:val="244583" w:themeColor="accent2" w:themeShade="80"/>
                                        <w:sz w:val="28"/>
                                        <w:szCs w:val="28"/>
                                      </w:rPr>
                                      <w:t xml:space="preserve"> 1</w:t>
                                    </w:r>
                                  </w:sdtContent>
                                </w:sdt>
                              </w:p>
                              <w:p w14:paraId="0D30C23B" w14:textId="77777777" w:rsidR="009717B2" w:rsidRDefault="009717B2">
                                <w:pPr>
                                  <w:rPr>
                                    <w:i/>
                                    <w:iCs/>
                                    <w:color w:val="244583" w:themeColor="accent2" w:themeShade="80"/>
                                    <w:sz w:val="28"/>
                                    <w:szCs w:val="28"/>
                                  </w:rPr>
                                </w:pPr>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w14:anchorId="4A1DE311" id="Rectangle 89" o:spid="_x0000_s1026" style="position:absolute;margin-left:0;margin-top:0;width:367.2pt;height:395.9pt;z-index:251671040;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" o:allowincell="f" filled="f" stroked="f">
                    <v:textbox>
                      <w:txbxContent>
                        <w:p w14:paraId="4412BC8D" w14:textId="0AB3996C" w:rsidR="009717B2" w:rsidRDefault="00E11D79">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le"/>
                              <w:id w:val="83737007"/>
                              <w:placeholder>
                                <w:docPart w:val="613BED4322E44E28A873940D3864D4AC"/>
                              </w:placeholder>
                              <w:dataBinding w:prefixMappings="xmlns:ns0='http://schemas.openxmlformats.org/package/2006/metadata/core-properties' xmlns:ns1='http://purl.org/dc/elements/1.1/'" w:xpath="/ns0:coreProperties[1]/ns1:title[1]" w:storeItemID="{6C3C8BC8-F283-45AE-878A-BAB7291924A1}"/>
                              <w:text/>
                            </w:sdtPr>
                            <w:sdtEndPr/>
                            <w:sdtContent>
                              <w:r w:rsidR="004E6B49">
                                <w:rPr>
                                  <w:rFonts w:asciiTheme="majorHAnsi" w:eastAsiaTheme="majorEastAsia" w:hAnsiTheme="majorHAnsi" w:cstheme="majorBidi"/>
                                  <w:smallCaps/>
                                  <w:color w:val="244583" w:themeColor="accent2" w:themeShade="80"/>
                                  <w:spacing w:val="20"/>
                                  <w:sz w:val="56"/>
                                  <w:szCs w:val="56"/>
                                </w:rPr>
                                <w:t xml:space="preserve">QBUS2820 </w:t>
                              </w:r>
                              <w:r w:rsidR="000C283D">
                                <w:rPr>
                                  <w:rFonts w:asciiTheme="majorHAnsi" w:eastAsiaTheme="majorEastAsia" w:hAnsiTheme="majorHAnsi" w:cstheme="majorBidi"/>
                                  <w:smallCaps/>
                                  <w:color w:val="244583" w:themeColor="accent2" w:themeShade="80"/>
                                  <w:spacing w:val="20"/>
                                  <w:sz w:val="56"/>
                                  <w:szCs w:val="56"/>
                                </w:rPr>
                                <w:t>–</w:t>
                              </w:r>
                              <w:r w:rsidR="004E6B49">
                                <w:rPr>
                                  <w:rFonts w:asciiTheme="majorHAnsi" w:eastAsiaTheme="majorEastAsia" w:hAnsiTheme="majorHAnsi" w:cstheme="majorBidi"/>
                                  <w:smallCaps/>
                                  <w:color w:val="244583" w:themeColor="accent2" w:themeShade="80"/>
                                  <w:spacing w:val="20"/>
                                  <w:sz w:val="56"/>
                                  <w:szCs w:val="56"/>
                                </w:rPr>
                                <w:t xml:space="preserve"> Predictive Analytics</w:t>
                              </w:r>
                            </w:sdtContent>
                          </w:sdt>
                        </w:p>
                        <w:p w14:paraId="1DD84737" w14:textId="694D21BB" w:rsidR="009717B2" w:rsidRDefault="00E11D79">
                          <w:pPr>
                            <w:rPr>
                              <w:i/>
                              <w:iCs/>
                              <w:color w:val="244583" w:themeColor="accent2" w:themeShade="80"/>
                              <w:sz w:val="28"/>
                              <w:szCs w:val="28"/>
                            </w:rPr>
                          </w:pPr>
                          <w:sdt>
                            <w:sdtPr>
                              <w:rPr>
                                <w:i/>
                                <w:iCs/>
                                <w:color w:val="244583" w:themeColor="accent2" w:themeShade="80"/>
                                <w:sz w:val="28"/>
                                <w:szCs w:val="28"/>
                              </w:rPr>
                              <w:alias w:val="Subtitle"/>
                              <w:id w:val="83737009"/>
                              <w:placeholder>
                                <w:docPart w:val="67A47095B7374A6090FB5ED7396A71AC"/>
                              </w:placeholder>
                              <w:dataBinding w:prefixMappings="xmlns:ns0='http://schemas.openxmlformats.org/package/2006/metadata/core-properties' xmlns:ns1='http://purl.org/dc/elements/1.1/'" w:xpath="/ns0:coreProperties[1]/ns1:subject[1]" w:storeItemID="{6C3C8BC8-F283-45AE-878A-BAB7291924A1}"/>
                              <w:text/>
                            </w:sdtPr>
                            <w:sdtEndPr/>
                            <w:sdtContent>
                              <w:r w:rsidR="009717B2">
                                <w:rPr>
                                  <w:i/>
                                  <w:iCs/>
                                  <w:color w:val="244583" w:themeColor="accent2" w:themeShade="80"/>
                                  <w:sz w:val="28"/>
                                  <w:szCs w:val="28"/>
                                </w:rPr>
                                <w:t>Assignment</w:t>
                              </w:r>
                              <w:r w:rsidR="004E6B49">
                                <w:rPr>
                                  <w:i/>
                                  <w:iCs/>
                                  <w:color w:val="244583" w:themeColor="accent2" w:themeShade="80"/>
                                  <w:sz w:val="28"/>
                                  <w:szCs w:val="28"/>
                                </w:rPr>
                                <w:t xml:space="preserve"> 1</w:t>
                              </w:r>
                            </w:sdtContent>
                          </w:sdt>
                        </w:p>
                        <w:p w14:paraId="0D30C23B" w14:textId="77777777" w:rsidR="009717B2" w:rsidRDefault="009717B2">
                          <w:pPr>
                            <w:rPr>
                              <w:i/>
                              <w:iCs/>
                              <w:color w:val="244583" w:themeColor="accent2" w:themeShade="80"/>
                              <w:sz w:val="28"/>
                              <w:szCs w:val="28"/>
                            </w:rPr>
                          </w:pPr>
                        </w:p>
                      </w:txbxContent>
                    </v:textbox>
                    <w10:wrap anchorx="margin" anchory="page"/>
                  </v:rect>
                </w:pict>
              </mc:Fallback>
            </mc:AlternateContent>
          </w:r>
          <w:r w:rsidR="00CC1AAF">
            <w:rPr>
              <w:rFonts w:ascii="Century Schoolbook" w:hAnsi="Century Schoolbook"/>
              <w:i/>
              <w:iCs/>
              <w:smallCaps/>
              <w:noProof/>
              <w:color w:val="4F271C"/>
              <w:spacing w:val="5"/>
              <w:sz w:val="32"/>
              <w:szCs w:val="32"/>
              <w:lang w:val="en-AU" w:eastAsia="en-AU"/>
            </w:rPr>
            <mc:AlternateContent>
              <mc:Choice Requires="wps">
                <w:drawing>
                  <wp:anchor distT="0" distB="0" distL="114300" distR="114300" simplePos="0" relativeHeight="251667968" behindDoc="0" locked="0" layoutInCell="0" allowOverlap="1" wp14:anchorId="58842C5D" wp14:editId="61A6DA9A">
                    <wp:simplePos x="0" y="0"/>
                    <wp:positionH relativeFrom="margin">
                      <wp:align>left</wp:align>
                    </wp:positionH>
                    <wp:positionV relativeFrom="margin">
                      <wp:align>bottom</wp:align>
                    </wp:positionV>
                    <wp:extent cx="4660900" cy="815975"/>
                    <wp:effectExtent l="0" t="0" r="2540" b="3175"/>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BF717F" w14:textId="34CBF81B" w:rsidR="009717B2" w:rsidRDefault="00B94BE7">
                                <w:pPr>
                                  <w:spacing w:after="100"/>
                                  <w:rPr>
                                    <w:color w:val="E65B01" w:themeColor="accent1" w:themeShade="BF"/>
                                    <w:sz w:val="24"/>
                                    <w:szCs w:val="24"/>
                                  </w:rPr>
                                </w:pPr>
                                <w:sdt>
                                  <w:sdtPr>
                                    <w:rPr>
                                      <w:color w:val="E65B01" w:themeColor="accent1" w:themeShade="BF"/>
                                      <w:sz w:val="24"/>
                                      <w:szCs w:val="24"/>
                                    </w:rPr>
                                    <w:alias w:val="Author"/>
                                    <w:id w:val="280430085"/>
                                    <w:text/>
                                  </w:sdtPr>
                                  <w:sdtEndPr/>
                                  <w:sdtContent>
                                    <w:r w:rsidR="009717B2">
                                      <w:rPr>
                                        <w:color w:val="E65B01" w:themeColor="accent1" w:themeShade="BF"/>
                                        <w:sz w:val="24"/>
                                        <w:szCs w:val="24"/>
                                      </w:rPr>
                                      <w:t>490473041</w:t>
                                    </w:r>
                                  </w:sdtContent>
                                </w:sdt>
                              </w:p>
                              <w:p w14:paraId="407204A1" w14:textId="7DC573AA" w:rsidR="009717B2" w:rsidRDefault="009717B2">
                                <w:pPr>
                                  <w:spacing w:after="100"/>
                                  <w:rPr>
                                    <w:color w:val="E65B01" w:themeColor="accent1" w:themeShade="BF"/>
                                  </w:rPr>
                                </w:pPr>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w14:anchorId="58842C5D" id="Rectangle 54" o:spid="_x0000_s1027" style="position:absolute;margin-left:0;margin-top:0;width:367pt;height:64.25pt;z-index:251667968;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" o:allowincell="f" stroked="f">
                    <v:textbox>
                      <w:txbxContent>
                        <w:p w14:paraId="79BF717F" w14:textId="34CBF81B" w:rsidR="009717B2" w:rsidRDefault="00E11D79">
                          <w:pPr>
                            <w:spacing w:after="100"/>
                            <w:rPr>
                              <w:color w:val="E65B01" w:themeColor="accent1" w:themeShade="BF"/>
                              <w:sz w:val="24"/>
                              <w:szCs w:val="24"/>
                            </w:rPr>
                          </w:pPr>
                          <w:sdt>
                            <w:sdtPr>
                              <w:rPr>
                                <w:color w:val="E65B01" w:themeColor="accent1" w:themeShade="BF"/>
                                <w:sz w:val="24"/>
                                <w:szCs w:val="24"/>
                              </w:rPr>
                              <w:alias w:val="Author"/>
                              <w:id w:val="280430085"/>
                              <w:text/>
                            </w:sdtPr>
                            <w:sdtEndPr/>
                            <w:sdtContent>
                              <w:r w:rsidR="009717B2">
                                <w:rPr>
                                  <w:color w:val="E65B01" w:themeColor="accent1" w:themeShade="BF"/>
                                  <w:sz w:val="24"/>
                                  <w:szCs w:val="24"/>
                                </w:rPr>
                                <w:t>490473041</w:t>
                              </w:r>
                            </w:sdtContent>
                          </w:sdt>
                        </w:p>
                        <w:p w14:paraId="407204A1" w14:textId="7DC573AA" w:rsidR="009717B2" w:rsidRDefault="009717B2">
                          <w:pPr>
                            <w:spacing w:after="100"/>
                            <w:rPr>
                              <w:color w:val="E65B01" w:themeColor="accent1" w:themeShade="BF"/>
                            </w:rPr>
                          </w:pPr>
                        </w:p>
                      </w:txbxContent>
                    </v:textbox>
                    <w10:wrap anchorx="margin" anchory="margin"/>
                  </v:rect>
                </w:pict>
              </mc:Fallback>
            </mc:AlternateContent>
          </w:r>
          <w:r w:rsidR="00CC1AAF">
            <w:rPr>
              <w:i/>
              <w:iCs/>
              <w:smallCaps/>
              <w:color w:val="575F6D" w:themeColor="text2"/>
              <w:spacing w:val="5"/>
              <w:sz w:val="24"/>
              <w:szCs w:val="24"/>
            </w:rPr>
            <w:br w:type="page"/>
          </w:r>
        </w:sdtContent>
      </w:sdt>
      <w:r w:rsidR="00CC1AAF">
        <w:rPr>
          <w:noProof/>
          <w:szCs w:val="52"/>
          <w:lang w:val="en-AU" w:eastAsia="en-AU"/>
        </w:rPr>
        <mc:AlternateContent>
          <mc:Choice Requires="wpg">
            <w:drawing>
              <wp:anchor distT="0" distB="0" distL="114300" distR="114300" simplePos="0" relativeHeight="251641344" behindDoc="0" locked="0" layoutInCell="1" allowOverlap="1" wp14:anchorId="591D3896" wp14:editId="5110A8E2">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3" name="Oval 6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4" name="Rectangle 6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336ED11" id="Group 62" o:spid="_x0000_s1026" style="position:absolute;margin-left:0;margin-top:10in;width:43.2pt;height:43.2pt;z-index:25164134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1FJHQQAACo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lwNRSR0EAAAqCwAADgAAAAAAAAAAAAAAAAAuAgAAZHJzL2Uyb0RvYy54bWxQSwECLQAU&#10;AAYACAAAACEAkPxJ0twAAAAJAQAADwAAAAAAAAAAAAAAAAB3BgAAZHJzL2Rvd25yZXYueG1sUEsF&#10;BgAAAAAEAAQA8wAAAIAHAAAAAA==&#10;">
                <v:oval id="Oval 63"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" fillcolor="#fe8637" strokecolor="#fe8637" strokeweight="3pt">
                  <v:stroke linestyle="thinThin"/>
                  <v:shadow color="#1f2f3f" opacity=".5" offset=",3pt"/>
                </v:oval>
                <v:rect id="Rectangle 64"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w10:wrap anchorx="margin" anchory="margin"/>
              </v:group>
            </w:pict>
          </mc:Fallback>
        </mc:AlternateContent>
      </w:r>
      <w:r w:rsidR="00CC1AAF">
        <w:rPr>
          <w:noProof/>
          <w:szCs w:val="52"/>
          <w:lang w:val="en-AU" w:eastAsia="en-AU"/>
        </w:rPr>
        <mc:AlternateContent>
          <mc:Choice Requires="wpg">
            <w:drawing>
              <wp:anchor distT="0" distB="0" distL="114300" distR="114300" simplePos="0" relativeHeight="251642368" behindDoc="0" locked="0" layoutInCell="1" allowOverlap="1" wp14:anchorId="072BD081" wp14:editId="36EA95A4">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0" name="Oval 6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1" name="Rectangle 6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086961D" id="Group 59" o:spid="_x0000_s1026" style="position:absolute;margin-left:0;margin-top:10in;width:43.2pt;height:43.2pt;z-index:25164236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Ng/sUB0EAAAqCwAADgAAAAAAAAAAAAAAAAAuAgAAZHJzL2Uyb0RvYy54bWxQSwECLQAU&#10;AAYACAAAACEAkPxJ0twAAAAJAQAADwAAAAAAAAAAAAAAAAB3BgAAZHJzL2Rvd25yZXYueG1sUEsF&#10;BgAAAAAEAAQA8wAAAIAHAAAAAA==&#10;">
                <v:oval id="Oval 60"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" fillcolor="#fe8637" strokecolor="#fe8637" strokeweight="3pt">
                  <v:stroke linestyle="thinThin"/>
                  <v:shadow color="#1f2f3f" opacity=".5" offset=",3pt"/>
                </v:oval>
                <v:rect id="Rectangle 61"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" filled="f" stroked="f"/>
                <w10:wrap anchorx="margin" anchory="margin"/>
              </v:group>
            </w:pict>
          </mc:Fallback>
        </mc:AlternateContent>
      </w:r>
      <w:r w:rsidR="00CC1AAF">
        <w:rPr>
          <w:noProof/>
          <w:szCs w:val="52"/>
          <w:lang w:val="en-AU" w:eastAsia="en-AU"/>
        </w:rPr>
        <mc:AlternateContent>
          <mc:Choice Requires="wpg">
            <w:drawing>
              <wp:anchor distT="0" distB="0" distL="114300" distR="114300" simplePos="0" relativeHeight="251643392" behindDoc="0" locked="0" layoutInCell="1" allowOverlap="1" wp14:anchorId="607B97EE" wp14:editId="0080801F">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7" name="Oval 5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8" name="Rectangle 5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79D9B77" id="Group 56" o:spid="_x0000_s1026" style="position:absolute;margin-left:0;margin-top:10in;width:43.2pt;height:43.2pt;z-index:25164339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C7&#10;zI9IFgQAACoLAAAOAAAAAAAAAAAAAAAAAC4CAABkcnMvZTJvRG9jLnhtbFBLAQItABQABgAIAAAA&#10;IQCQ/EnS3AAAAAkBAAAPAAAAAAAAAAAAAAAAAHAGAABkcnMvZG93bnJldi54bWxQSwUGAAAAAAQA&#10;BADzAAAAeQcAAAAA&#10;">
                <v:oval id="Oval 57"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" fillcolor="#fe8637" strokecolor="#fe8637" strokeweight="3pt">
                  <v:stroke linestyle="thinThin"/>
                  <v:shadow color="#1f2f3f" opacity=".5" offset=",3pt"/>
                </v:oval>
                <v:rect id="Rectangle 58"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ELZwgAAANsAAAAPAAAAZHJzL2Rvd25yZXYueG1sRE9Na4NA&#10;EL0H+h+WKeQS4ppCSz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BnEELZwgAAANsAAAAPAAAA&#10;AAAAAAAAAAAAAAcCAABkcnMvZG93bnJldi54bWxQSwUGAAAAAAMAAwC3AAAA9gIAAAAA&#10;" filled="f" stroked="f"/>
                <w10:wrap anchorx="margin" anchory="margin"/>
              </v:group>
            </w:pict>
          </mc:Fallback>
        </mc:AlternateContent>
      </w:r>
      <w:r w:rsidR="00CC1AAF">
        <w:rPr>
          <w:noProof/>
          <w:szCs w:val="52"/>
          <w:lang w:val="en-AU" w:eastAsia="en-AU"/>
        </w:rPr>
        <mc:AlternateContent>
          <mc:Choice Requires="wpg">
            <w:drawing>
              <wp:anchor distT="0" distB="0" distL="114300" distR="114300" simplePos="0" relativeHeight="251644416" behindDoc="0" locked="0" layoutInCell="1" allowOverlap="1" wp14:anchorId="5CBFE600" wp14:editId="48E7657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4" name="Oval 5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5" name="Rectangle 5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DC17152" id="Group 53" o:spid="_x0000_s1026" style="position:absolute;margin-left:0;margin-top:10in;width:43.2pt;height:43.2pt;z-index:25164441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DU&#10;2fyFFgQAACoLAAAOAAAAAAAAAAAAAAAAAC4CAABkcnMvZTJvRG9jLnhtbFBLAQItABQABgAIAAAA&#10;IQCQ/EnS3AAAAAkBAAAPAAAAAAAAAAAAAAAAAHAGAABkcnMvZG93bnJldi54bWxQSwUGAAAAAAQA&#10;BADzAAAAeQcAAAAA&#10;">
                <v:oval id="Oval 54"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" fillcolor="#fe8637" strokecolor="#fe8637" strokeweight="3pt">
                  <v:stroke linestyle="thinThin"/>
                  <v:shadow color="#1f2f3f" opacity=".5" offset=",3pt"/>
                </v:oval>
                <v:rect id="Rectangle 55"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1HxQAAANsAAAAPAAAAZHJzL2Rvd25yZXYueG1sRI9Ba8JA&#10;FITvBf/D8oReSt1Ys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CJEe1HxQAAANsAAAAP&#10;AAAAAAAAAAAAAAAAAAcCAABkcnMvZG93bnJldi54bWxQSwUGAAAAAAMAAwC3AAAA+QIAAAAA&#10;" filled="f" stroked="f"/>
                <w10:wrap anchorx="margin" anchory="margin"/>
              </v:group>
            </w:pict>
          </mc:Fallback>
        </mc:AlternateContent>
      </w:r>
      <w:r w:rsidR="00CC1AAF">
        <w:rPr>
          <w:noProof/>
          <w:szCs w:val="52"/>
          <w:lang w:val="en-AU" w:eastAsia="en-AU"/>
        </w:rPr>
        <mc:AlternateContent>
          <mc:Choice Requires="wpg">
            <w:drawing>
              <wp:anchor distT="0" distB="0" distL="114300" distR="114300" simplePos="0" relativeHeight="251645440" behindDoc="0" locked="0" layoutInCell="1" allowOverlap="1" wp14:anchorId="702B8461" wp14:editId="50825F65">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1" name="Oval 5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2" name="Rectangle 5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CAF0054" id="Group 50" o:spid="_x0000_s1026" style="position:absolute;margin-left:0;margin-top:10in;width:43.2pt;height:43.2pt;z-index:25164544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cLdDw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">
                <v:oval id="Oval 51"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" fillcolor="#fe8637" strokecolor="#fe8637" strokeweight="3pt">
                  <v:stroke linestyle="thinThin"/>
                  <v:shadow color="#1f2f3f" opacity=".5" offset=",3pt"/>
                </v:oval>
                <v:rect id="Rectangle 52"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UzxAAAANsAAAAPAAAAZHJzL2Rvd25yZXYueG1sRI9Ba8JA&#10;FITvhf6H5RW8FN1UaC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Ab4dTPEAAAA2wAAAA8A&#10;AAAAAAAAAAAAAAAABwIAAGRycy9kb3ducmV2LnhtbFBLBQYAAAAAAwADALcAAAD4AgAAAAA=&#10;" filled="f" stroked="f"/>
                <w10:wrap anchorx="margin" anchory="margin"/>
              </v:group>
            </w:pict>
          </mc:Fallback>
        </mc:AlternateContent>
      </w:r>
      <w:r w:rsidR="00CC1AAF">
        <w:rPr>
          <w:noProof/>
          <w:szCs w:val="52"/>
          <w:lang w:val="en-AU" w:eastAsia="en-AU"/>
        </w:rPr>
        <mc:AlternateContent>
          <mc:Choice Requires="wpg">
            <w:drawing>
              <wp:anchor distT="0" distB="0" distL="114300" distR="114300" simplePos="0" relativeHeight="251646464" behindDoc="0" locked="0" layoutInCell="1" allowOverlap="1" wp14:anchorId="34927DBC" wp14:editId="72EE592E">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8" name="Oval 4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9" name="Rectangle 4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B1540CC" id="Group 47" o:spid="_x0000_s1026" style="position:absolute;margin-left:0;margin-top:10in;width:43.2pt;height:43.2pt;z-index:25164646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IA8At0YBAAAKgsAAA4AAAAAAAAAAAAAAAAALgIAAGRycy9lMm9Eb2MueG1sUEsBAi0AFAAGAAgA&#10;AAAhAJD8SdLcAAAACQEAAA8AAAAAAAAAAAAAAAAAcgYAAGRycy9kb3ducmV2LnhtbFBLBQYAAAAA&#10;BAAEAPMAAAB7BwAAAAA=&#10;">
                <v:oval id="Oval 48"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" fillcolor="#fe8637" strokecolor="#fe8637" strokeweight="3pt">
                  <v:stroke linestyle="thinThin"/>
                  <v:shadow color="#1f2f3f" opacity=".5" offset=",3pt"/>
                </v:oval>
                <v:rect id="Rectangle 49"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" filled="f" stroked="f"/>
                <w10:wrap anchorx="margin" anchory="margin"/>
              </v:group>
            </w:pict>
          </mc:Fallback>
        </mc:AlternateContent>
      </w:r>
      <w:r w:rsidR="00CC1AAF">
        <w:rPr>
          <w:noProof/>
          <w:szCs w:val="52"/>
          <w:lang w:val="en-AU" w:eastAsia="en-AU"/>
        </w:rPr>
        <mc:AlternateContent>
          <mc:Choice Requires="wpg">
            <w:drawing>
              <wp:anchor distT="0" distB="0" distL="114300" distR="114300" simplePos="0" relativeHeight="251647488" behindDoc="0" locked="0" layoutInCell="1" allowOverlap="1" wp14:anchorId="3CE02948" wp14:editId="7E9C7476">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5" name="Oval 4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6" name="Rectangle 4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425D719" id="Group 44" o:spid="_x0000_s1026" style="position:absolute;margin-left:0;margin-top:10in;width:43.2pt;height:43.2pt;z-index:25164748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S0JBvh0EAAAqCwAADgAAAAAAAAAAAAAAAAAuAgAAZHJzL2Uyb0RvYy54bWxQSwECLQAU&#10;AAYACAAAACEAkPxJ0twAAAAJAQAADwAAAAAAAAAAAAAAAAB3BgAAZHJzL2Rvd25yZXYueG1sUEsF&#10;BgAAAAAEAAQA8wAAAIAHAAAAAA==&#10;">
                <v:oval id="Oval 45"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" fillcolor="#fe8637" strokecolor="#fe8637" strokeweight="3pt">
                  <v:stroke linestyle="thinThin"/>
                  <v:shadow color="#1f2f3f" opacity=".5" offset=",3pt"/>
                </v:oval>
                <v:rect id="Rectangle 46"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" filled="f" stroked="f"/>
                <w10:wrap anchorx="margin" anchory="margin"/>
              </v:group>
            </w:pict>
          </mc:Fallback>
        </mc:AlternateContent>
      </w:r>
      <w:r w:rsidR="00CC1AAF">
        <w:rPr>
          <w:noProof/>
          <w:szCs w:val="52"/>
          <w:lang w:val="en-AU" w:eastAsia="en-AU"/>
        </w:rPr>
        <mc:AlternateContent>
          <mc:Choice Requires="wpg">
            <w:drawing>
              <wp:anchor distT="0" distB="0" distL="114300" distR="114300" simplePos="0" relativeHeight="251648512" behindDoc="0" locked="0" layoutInCell="1" allowOverlap="1" wp14:anchorId="532CD3BE" wp14:editId="79C40A0B">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2" name="Oval 4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3" name="Rectangle 4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396134A" id="Group 41" o:spid="_x0000_s1026" style="position:absolute;margin-left:0;margin-top:10in;width:43.2pt;height:43.2pt;z-index:25164851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Lslh2wYBAAAKgsAAA4AAAAAAAAAAAAAAAAALgIAAGRycy9lMm9Eb2MueG1sUEsBAi0AFAAGAAgA&#10;AAAhAJD8SdLcAAAACQEAAA8AAAAAAAAAAAAAAAAAcgYAAGRycy9kb3ducmV2LnhtbFBLBQYAAAAA&#10;BAAEAPMAAAB7BwAAAAA=&#10;">
                <v:oval id="Oval 42"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" fillcolor="#fe8637" strokecolor="#fe8637" strokeweight="3pt">
                  <v:stroke linestyle="thinThin"/>
                  <v:shadow color="#1f2f3f" opacity=".5" offset=",3pt"/>
                </v:oval>
                <v:rect id="Rectangle 43"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Z1xAAAANsAAAAPAAAAZHJzL2Rvd25yZXYueG1sRI9Ba8JA&#10;FITvBf/D8gQvohttE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OxtRnXEAAAA2wAAAA8A&#10;AAAAAAAAAAAAAAAABwIAAGRycy9kb3ducmV2LnhtbFBLBQYAAAAAAwADALcAAAD4AgAAAAA=&#10;" filled="f" stroked="f"/>
                <w10:wrap anchorx="margin" anchory="margin"/>
              </v:group>
            </w:pict>
          </mc:Fallback>
        </mc:AlternateContent>
      </w:r>
      <w:r w:rsidR="00CC1AAF">
        <w:rPr>
          <w:noProof/>
          <w:szCs w:val="52"/>
          <w:lang w:val="en-AU" w:eastAsia="en-AU"/>
        </w:rPr>
        <mc:AlternateContent>
          <mc:Choice Requires="wpg">
            <w:drawing>
              <wp:anchor distT="0" distB="0" distL="114300" distR="114300" simplePos="0" relativeHeight="251649536" behindDoc="0" locked="0" layoutInCell="1" allowOverlap="1" wp14:anchorId="70C24905" wp14:editId="68783CED">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9" name="Oval 3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0" name="Rectangle 4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B39BB1" id="Group 38" o:spid="_x0000_s1026" style="position:absolute;margin-left:0;margin-top:10in;width:43.2pt;height:43.2pt;z-index:25164953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KU9BlIeBAAAKgsAAA4AAAAAAAAAAAAAAAAALgIAAGRycy9lMm9Eb2MueG1sUEsBAi0A&#10;FAAGAAgAAAAhAJD8SdLcAAAACQEAAA8AAAAAAAAAAAAAAAAAeAYAAGRycy9kb3ducmV2LnhtbFBL&#10;BQYAAAAABAAEAPMAAACBBwAAAAA=&#10;">
                <v:oval id="Oval 39"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" fillcolor="#fe8637" strokecolor="#fe8637" strokeweight="3pt">
                  <v:stroke linestyle="thinThin"/>
                  <v:shadow color="#1f2f3f" opacity=".5" offset=",3pt"/>
                </v:oval>
                <v:rect id="Rectangle 40"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9gCwgAAANsAAAAPAAAAZHJzL2Rvd25yZXYueG1sRE9Na4NA&#10;EL0H+h+WKeQS4ppSSj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Acv9gCwgAAANsAAAAPAAAA&#10;AAAAAAAAAAAAAAcCAABkcnMvZG93bnJldi54bWxQSwUGAAAAAAMAAwC3AAAA9gIAAAAA&#10;" filled="f" stroked="f"/>
                <w10:wrap anchorx="margin" anchory="margin"/>
              </v:group>
            </w:pict>
          </mc:Fallback>
        </mc:AlternateContent>
      </w:r>
      <w:r w:rsidR="00CC1AAF">
        <w:rPr>
          <w:noProof/>
          <w:szCs w:val="52"/>
          <w:lang w:val="en-AU" w:eastAsia="en-AU"/>
        </w:rPr>
        <mc:AlternateContent>
          <mc:Choice Requires="wpg">
            <w:drawing>
              <wp:anchor distT="0" distB="0" distL="114300" distR="114300" simplePos="0" relativeHeight="251650560" behindDoc="0" locked="0" layoutInCell="1" allowOverlap="1" wp14:anchorId="67C63087" wp14:editId="3940A27B">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6" name="Oval 3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7" name="Rectangle 3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93FBFC4" id="Group 35" o:spid="_x0000_s1026" style="position:absolute;margin-left:0;margin-top:10in;width:43.2pt;height:43.2pt;z-index:25165056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StGwQAACo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">
                <v:oval id="Oval 36"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" fillcolor="#fe8637" strokecolor="#fe8637" strokeweight="3pt">
                  <v:stroke linestyle="thinThin"/>
                  <v:shadow color="#1f2f3f" opacity=".5" offset=",3pt"/>
                </v:oval>
                <v:rect id="Rectangle 37"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DMLxAAAANsAAAAPAAAAZHJzL2Rvd25yZXYueG1sRI9Ba8JA&#10;FITvBf/D8gQvohst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MtQMwvEAAAA2wAAAA8A&#10;AAAAAAAAAAAAAAAABwIAAGRycy9kb3ducmV2LnhtbFBLBQYAAAAAAwADALcAAAD4AgAAAAA=&#10;" filled="f" stroked="f"/>
                <w10:wrap anchorx="margin" anchory="margin"/>
              </v:group>
            </w:pict>
          </mc:Fallback>
        </mc:AlternateContent>
      </w:r>
      <w:r w:rsidR="00CC1AAF">
        <w:rPr>
          <w:noProof/>
          <w:szCs w:val="52"/>
          <w:lang w:val="en-AU" w:eastAsia="en-AU"/>
        </w:rPr>
        <mc:AlternateContent>
          <mc:Choice Requires="wpg">
            <w:drawing>
              <wp:anchor distT="0" distB="0" distL="114300" distR="114300" simplePos="0" relativeHeight="251651584" behindDoc="0" locked="0" layoutInCell="1" allowOverlap="1" wp14:anchorId="7FA610B0" wp14:editId="20DB1F22">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3" name="Oval 3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4" name="Rectangle 3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28063A8" id="Group 32" o:spid="_x0000_s1026" style="position:absolute;margin-left:0;margin-top:10in;width:43.2pt;height:43.2pt;z-index:25165158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9m6HQQAACo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yi/Zuh0EAAAqCwAADgAAAAAAAAAAAAAAAAAuAgAAZHJzL2Uyb0RvYy54bWxQSwECLQAU&#10;AAYACAAAACEAkPxJ0twAAAAJAQAADwAAAAAAAAAAAAAAAAB3BgAAZHJzL2Rvd25yZXYueG1sUEsF&#10;BgAAAAAEAAQA8wAAAIAHAAAAAA==&#10;">
                <v:oval id="Oval 33"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" fillcolor="#fe8637" strokecolor="#fe8637" strokeweight="3pt">
                  <v:stroke linestyle="thinThin"/>
                  <v:shadow color="#1f2f3f" opacity=".5" offset=",3pt"/>
                </v:oval>
                <v:rect id="Rectangle 34"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" filled="f" stroked="f"/>
                <w10:wrap anchorx="margin" anchory="margin"/>
              </v:group>
            </w:pict>
          </mc:Fallback>
        </mc:AlternateContent>
      </w:r>
      <w:r w:rsidR="00CC1AAF">
        <w:rPr>
          <w:noProof/>
          <w:szCs w:val="52"/>
          <w:lang w:val="en-AU" w:eastAsia="en-AU"/>
        </w:rPr>
        <mc:AlternateContent>
          <mc:Choice Requires="wpg">
            <w:drawing>
              <wp:anchor distT="0" distB="0" distL="114300" distR="114300" simplePos="0" relativeHeight="251652608" behindDoc="0" locked="0" layoutInCell="1" allowOverlap="1" wp14:anchorId="1146241C" wp14:editId="4AE407F5">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0" name="Oval 3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1" name="Rectangle 3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645ED99" id="Group 29" o:spid="_x0000_s1026" style="position:absolute;margin-left:0;margin-top:10in;width:43.2pt;height:43.2pt;z-index:25165260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HVWECgeBAAAKgsAAA4AAAAAAAAAAAAAAAAALgIAAGRycy9lMm9Eb2MueG1sUEsBAi0A&#10;FAAGAAgAAAAhAJD8SdLcAAAACQEAAA8AAAAAAAAAAAAAAAAAeAYAAGRycy9kb3ducmV2LnhtbFBL&#10;BQYAAAAABAAEAPMAAACBBwAAAAA=&#10;">
                <v:oval id="Oval 30"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" fillcolor="#fe8637" strokecolor="#fe8637" strokeweight="3pt">
                  <v:stroke linestyle="thinThin"/>
                  <v:shadow color="#1f2f3f" opacity=".5" offset=",3pt"/>
                </v:oval>
                <v:rect id="Rectangle 31"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" filled="f" stroked="f"/>
                <w10:wrap anchorx="margin" anchory="margin"/>
              </v:group>
            </w:pict>
          </mc:Fallback>
        </mc:AlternateContent>
      </w:r>
      <w:r w:rsidR="00CC1AAF">
        <w:rPr>
          <w:noProof/>
          <w:szCs w:val="52"/>
          <w:lang w:val="en-AU" w:eastAsia="en-AU"/>
        </w:rPr>
        <mc:AlternateContent>
          <mc:Choice Requires="wpg">
            <w:drawing>
              <wp:anchor distT="0" distB="0" distL="114300" distR="114300" simplePos="0" relativeHeight="251653632" behindDoc="0" locked="0" layoutInCell="1" allowOverlap="1" wp14:anchorId="29122E47" wp14:editId="39861F54">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7" name="Oval 2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8" name="Rectangle 2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84BB24E" id="Group 26" o:spid="_x0000_s1026" style="position:absolute;margin-left:0;margin-top:10in;width:43.2pt;height:43.2pt;z-index:25165363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">
                <v:oval id="Oval 27"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" fillcolor="#fe8637" strokecolor="#fe8637" strokeweight="3pt">
                  <v:stroke linestyle="thinThin"/>
                  <v:shadow color="#1f2f3f" opacity=".5" offset=",3pt"/>
                </v:oval>
                <v:rect id="Rectangle 28"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" filled="f" stroked="f"/>
                <w10:wrap anchorx="margin" anchory="margin"/>
              </v:group>
            </w:pict>
          </mc:Fallback>
        </mc:AlternateContent>
      </w:r>
      <w:r w:rsidR="00CC1AAF">
        <w:rPr>
          <w:noProof/>
          <w:szCs w:val="52"/>
          <w:lang w:val="en-AU" w:eastAsia="en-AU"/>
        </w:rPr>
        <mc:AlternateContent>
          <mc:Choice Requires="wpg">
            <w:drawing>
              <wp:anchor distT="0" distB="0" distL="114300" distR="114300" simplePos="0" relativeHeight="251655680" behindDoc="0" locked="0" layoutInCell="1" allowOverlap="1" wp14:anchorId="696CA292" wp14:editId="07A598B4">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4" name="Oval 2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5" name="Rectangle 2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6821784" id="Group 23" o:spid="_x0000_s1026" style="position:absolute;margin-left:0;margin-top:10in;width:43.2pt;height:43.2pt;z-index:25165568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D7&#10;GNsXFgQAACoLAAAOAAAAAAAAAAAAAAAAAC4CAABkcnMvZTJvRG9jLnhtbFBLAQItABQABgAIAAAA&#10;IQCQ/EnS3AAAAAkBAAAPAAAAAAAAAAAAAAAAAHAGAABkcnMvZG93bnJldi54bWxQSwUGAAAAAAQA&#10;BADzAAAAeQcAAAAA&#10;">
                <v:oval id="Oval 24"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" fillcolor="#fe8637" strokecolor="#fe8637" strokeweight="3pt">
                  <v:stroke linestyle="thinThin"/>
                  <v:shadow color="#1f2f3f" opacity=".5" offset=",3pt"/>
                </v:oval>
                <v:rect id="Rectangle 25"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546xAAAANsAAAAPAAAAZHJzL2Rvd25yZXYueG1sRI9Ba8JA&#10;FITvhf6H5RW8FN1UaC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NEXnjrEAAAA2wAAAA8A&#10;AAAAAAAAAAAAAAAABwIAAGRycy9kb3ducmV2LnhtbFBLBQYAAAAAAwADALcAAAD4AgAAAAA=&#10;" filled="f" stroked="f"/>
                <w10:wrap anchorx="margin" anchory="margin"/>
              </v:group>
            </w:pict>
          </mc:Fallback>
        </mc:AlternateContent>
      </w:r>
      <w:r w:rsidR="00CC1AAF">
        <w:rPr>
          <w:noProof/>
          <w:szCs w:val="52"/>
          <w:lang w:val="en-AU" w:eastAsia="en-AU"/>
        </w:rPr>
        <mc:AlternateContent>
          <mc:Choice Requires="wpg">
            <w:drawing>
              <wp:anchor distT="0" distB="0" distL="114300" distR="114300" simplePos="0" relativeHeight="251656704" behindDoc="0" locked="0" layoutInCell="1" allowOverlap="1" wp14:anchorId="76DFE6D0" wp14:editId="06A6A6F6">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1" name="Oval 2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2" name="Rectangle 2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59B440B" id="Group 20" o:spid="_x0000_s1026" style="position:absolute;margin-left:0;margin-top:10in;width:43.2pt;height:43.2pt;z-index:25165670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OVPDw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">
                <v:oval id="Oval 21"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" fillcolor="#fe8637" strokecolor="#fe8637" strokeweight="3pt">
                  <v:stroke linestyle="thinThin"/>
                  <v:shadow color="#1f2f3f" opacity=".5" offset=",3pt"/>
                </v:oval>
                <v:rect id="Rectangle 22"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" filled="f" stroked="f"/>
                <w10:wrap anchorx="margin" anchory="margin"/>
              </v:group>
            </w:pict>
          </mc:Fallback>
        </mc:AlternateContent>
      </w:r>
      <w:r w:rsidR="00CC1AAF">
        <w:rPr>
          <w:noProof/>
          <w:szCs w:val="52"/>
          <w:lang w:val="en-AU" w:eastAsia="en-AU"/>
        </w:rPr>
        <mc:AlternateContent>
          <mc:Choice Requires="wpg">
            <w:drawing>
              <wp:anchor distT="0" distB="0" distL="114300" distR="114300" simplePos="0" relativeHeight="251657728" behindDoc="0" locked="0" layoutInCell="1" allowOverlap="1" wp14:anchorId="425FE656" wp14:editId="74144935">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8" name="Oval 1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9" name="Rectangle 1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C4EBBF6" id="Group 17" o:spid="_x0000_s1026" style="position:absolute;margin-left:0;margin-top:10in;width:43.2pt;height:43.2pt;z-index:25165772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3RCKLhcEAAAqCwAADgAAAAAAAAAAAAAAAAAuAgAAZHJzL2Uyb0RvYy54bWxQSwECLQAUAAYACAAA&#10;ACEAkPxJ0twAAAAJAQAADwAAAAAAAAAAAAAAAABxBgAAZHJzL2Rvd25yZXYueG1sUEsFBgAAAAAE&#10;AAQA8wAAAHoHAAAAAA==&#10;">
                <v:oval id="Oval 18"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" fillcolor="#fe8637" strokecolor="#fe8637" strokeweight="3pt">
                  <v:stroke linestyle="thinThin"/>
                  <v:shadow color="#1f2f3f" opacity=".5" offset=",3pt"/>
                </v:oval>
                <v:rect id="Rectangle 19"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" filled="f" stroked="f"/>
                <w10:wrap anchorx="margin" anchory="margin"/>
              </v:group>
            </w:pict>
          </mc:Fallback>
        </mc:AlternateContent>
      </w:r>
      <w:r w:rsidR="00CC1AAF">
        <w:rPr>
          <w:noProof/>
          <w:szCs w:val="52"/>
          <w:lang w:val="en-AU" w:eastAsia="en-AU"/>
        </w:rPr>
        <mc:AlternateContent>
          <mc:Choice Requires="wpg">
            <w:drawing>
              <wp:anchor distT="0" distB="0" distL="114300" distR="114300" simplePos="0" relativeHeight="251658752" behindDoc="0" locked="0" layoutInCell="1" allowOverlap="1" wp14:anchorId="49495989" wp14:editId="1DFCAA2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5" name="Oval 1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6" name="Rectangle 1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6F0E485" id="Group 14" o:spid="_x0000_s1026" style="position:absolute;margin-left:0;margin-top:10in;width:43.2pt;height:43.2pt;z-index:25165875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slNHAQAACo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AWbslNHAQAACoLAAAOAAAAAAAAAAAAAAAAAC4CAABkcnMvZTJvRG9jLnhtbFBLAQItABQA&#10;BgAIAAAAIQCQ/EnS3AAAAAkBAAAPAAAAAAAAAAAAAAAAAHYGAABkcnMvZG93bnJldi54bWxQSwUG&#10;AAAAAAQABADzAAAAfwcAAAAA&#10;">
                <v:oval id="Oval 15"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" fillcolor="#fe8637" strokecolor="#fe8637" strokeweight="3pt">
                  <v:stroke linestyle="thinThin"/>
                  <v:shadow color="#1f2f3f" opacity=".5" offset=",3pt"/>
                </v:oval>
                <v:rect id="Rectangle 16"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w10:wrap anchorx="margin" anchory="margin"/>
              </v:group>
            </w:pict>
          </mc:Fallback>
        </mc:AlternateContent>
      </w:r>
      <w:r w:rsidR="00CC1AAF">
        <w:rPr>
          <w:noProof/>
          <w:szCs w:val="52"/>
          <w:lang w:val="en-AU" w:eastAsia="en-AU"/>
        </w:rPr>
        <mc:AlternateContent>
          <mc:Choice Requires="wpg">
            <w:drawing>
              <wp:anchor distT="0" distB="0" distL="114300" distR="114300" simplePos="0" relativeHeight="251659776" behindDoc="0" locked="0" layoutInCell="1" allowOverlap="1" wp14:anchorId="011925D1" wp14:editId="3CCC6F82">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2" name="Oval 1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3" name="Rectangle 1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77635C5" id="Group 11" o:spid="_x0000_s1026" style="position:absolute;margin-left:0;margin-top:10in;width:43.2pt;height:43.2pt;z-index:25165977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5gkPnxcEAAAqCwAADgAAAAAAAAAAAAAAAAAuAgAAZHJzL2Uyb0RvYy54bWxQSwECLQAUAAYACAAA&#10;ACEAkPxJ0twAAAAJAQAADwAAAAAAAAAAAAAAAABxBgAAZHJzL2Rvd25yZXYueG1sUEsFBgAAAAAE&#10;AAQA8wAAAHoHAAAAAA==&#10;">
                <v:oval id="Oval 12"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" fillcolor="#fe8637" strokecolor="#fe8637" strokeweight="3pt">
                  <v:stroke linestyle="thinThin"/>
                  <v:shadow color="#1f2f3f" opacity=".5" offset=",3pt"/>
                </v:oval>
                <v:rect id="Rectangle 13"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lowgAAANsAAAAPAAAAZHJzL2Rvd25yZXYueG1sRE9Na8JA&#10;EL0L/odlhF5EN60g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D/3mlowgAAANsAAAAPAAAA&#10;AAAAAAAAAAAAAAcCAABkcnMvZG93bnJldi54bWxQSwUGAAAAAAMAAwC3AAAA9gIAAAAA&#10;" filled="f" stroked="f"/>
                <w10:wrap anchorx="margin" anchory="margin"/>
              </v:group>
            </w:pict>
          </mc:Fallback>
        </mc:AlternateContent>
      </w:r>
      <w:r w:rsidR="00CC1AAF">
        <w:rPr>
          <w:noProof/>
          <w:szCs w:val="52"/>
          <w:lang w:val="en-AU" w:eastAsia="en-AU"/>
        </w:rPr>
        <mc:AlternateContent>
          <mc:Choice Requires="wpg">
            <w:drawing>
              <wp:anchor distT="0" distB="0" distL="114300" distR="114300" simplePos="0" relativeHeight="251660800" behindDoc="0" locked="0" layoutInCell="1" allowOverlap="1" wp14:anchorId="09DEAAFE" wp14:editId="3E528C45">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9" name="Oval 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0" name="Rectangle 1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8C96AD6" id="Group 8" o:spid="_x0000_s1026" style="position:absolute;margin-left:0;margin-top:10in;width:43.2pt;height:43.2pt;z-index:25166080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yNRawB0EAAAmCwAADgAAAAAAAAAAAAAAAAAuAgAAZHJzL2Uyb0RvYy54bWxQSwECLQAU&#10;AAYACAAAACEAkPxJ0twAAAAJAQAADwAAAAAAAAAAAAAAAAB3BgAAZHJzL2Rvd25yZXYueG1sUEsF&#10;BgAAAAAEAAQA8wAAAIAHAAAAAA==&#10;">
                <v:oval id="Oval 9"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" fillcolor="#fe8637" strokecolor="#fe8637" strokeweight="3pt">
                  <v:stroke linestyle="thinThin"/>
                  <v:shadow color="#1f2f3f" opacity=".5" offset=",3pt"/>
                </v:oval>
                <v:rect id="Rectangle 10"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" filled="f" stroked="f"/>
                <w10:wrap anchorx="margin" anchory="margin"/>
              </v:group>
            </w:pict>
          </mc:Fallback>
        </mc:AlternateContent>
      </w:r>
      <w:r w:rsidR="00CC1AAF">
        <w:rPr>
          <w:noProof/>
          <w:szCs w:val="52"/>
          <w:lang w:val="en-AU" w:eastAsia="en-AU"/>
        </w:rPr>
        <mc:AlternateContent>
          <mc:Choice Requires="wpg">
            <w:drawing>
              <wp:anchor distT="0" distB="0" distL="114300" distR="114300" simplePos="0" relativeHeight="251661824" behindDoc="0" locked="0" layoutInCell="1" allowOverlap="1" wp14:anchorId="7FDBFD2B" wp14:editId="358C4D1D">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 name="Oval 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7" name="Rectangle 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58236C9" id="Group 5" o:spid="_x0000_s1026" style="position:absolute;margin-left:0;margin-top:10in;width:43.2pt;height:43.2pt;z-index:25166182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A3OGQQAACQ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DOuA3OGQQAACQLAAAOAAAAAAAAAAAAAAAAAC4CAABkcnMvZTJvRG9jLnhtbFBLAQItABQABgAI&#10;AAAAIQCQ/EnS3AAAAAkBAAAPAAAAAAAAAAAAAAAAAHMGAABkcnMvZG93bnJldi54bWxQSwUGAAAA&#10;AAQABADzAAAAfAcAAAAA&#10;">
                <v:oval id="Oval 6"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" fillcolor="#fe8637" strokecolor="#fe8637" strokeweight="3pt">
                  <v:stroke linestyle="thinThin"/>
                  <v:shadow color="#1f2f3f" opacity=".5" offset=",3pt"/>
                </v:oval>
                <v:rect id="Rectangle 7"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w10:wrap anchorx="margin" anchory="margin"/>
              </v:group>
            </w:pict>
          </mc:Fallback>
        </mc:AlternateContent>
      </w:r>
      <w:r w:rsidR="00CC1AAF">
        <w:rPr>
          <w:noProof/>
          <w:szCs w:val="52"/>
          <w:lang w:val="en-AU" w:eastAsia="en-AU"/>
        </w:rPr>
        <mc:AlternateContent>
          <mc:Choice Requires="wpg">
            <w:drawing>
              <wp:anchor distT="0" distB="0" distL="114300" distR="114300" simplePos="0" relativeHeight="251662848" behindDoc="0" locked="0" layoutInCell="1" allowOverlap="1" wp14:anchorId="627719FD" wp14:editId="0E2CF18E">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 name="Oval 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 name="Rectangle 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69914CD" id="Group 2" o:spid="_x0000_s1026" style="position:absolute;margin-left:0;margin-top:10in;width:43.2pt;height:43.2pt;z-index:25166284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AimGS7GQQAACQLAAAOAAAAAAAAAAAAAAAAAC4CAABkcnMvZTJvRG9jLnhtbFBLAQItABQABgAI&#10;AAAAIQCQ/EnS3AAAAAkBAAAPAAAAAAAAAAAAAAAAAHMGAABkcnMvZG93bnJldi54bWxQSwUGAAAA&#10;AAQABADzAAAAfAcAAAAA&#10;">
                <v:oval id="Oval 3"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" fillcolor="#fe8637" strokecolor="#fe8637" strokeweight="3pt">
                  <v:stroke linestyle="thinThin"/>
                  <v:shadow color="#1f2f3f" opacity=".5" offset=",3pt"/>
                </v:oval>
                <v:rect id="Rectangle 4"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CGwwAAANoAAAAPAAAAZHJzL2Rvd25yZXYueG1sRI9Ba8JA&#10;FITvgv9heUIvopsWkR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lWRAhsMAAADaAAAADwAA&#10;AAAAAAAAAAAAAAAHAgAAZHJzL2Rvd25yZXYueG1sUEsFBgAAAAADAAMAtwAAAPcCAAAAAA==&#10;" filled="f" stroked="f"/>
                <w10:wrap anchorx="margin" anchory="margin"/>
              </v:group>
            </w:pict>
          </mc:Fallback>
        </mc:AlternateContent>
      </w:r>
    </w:p>
    <w:p w14:paraId="066B591D" w14:textId="047C4B3F" w:rsidR="000C283D" w:rsidRDefault="004E6B49" w:rsidP="004E6B49">
      <w:pPr>
        <w:pStyle w:val="Title"/>
      </w:pPr>
      <w:r>
        <w:lastRenderedPageBreak/>
        <w:t>Task A – Moneyball</w:t>
      </w:r>
    </w:p>
    <w:p w14:paraId="016F8543" w14:textId="24BF490B" w:rsidR="004E6B49" w:rsidRDefault="004E6B49" w:rsidP="004E6B49">
      <w:pPr>
        <w:pStyle w:val="Heading1"/>
      </w:pPr>
      <w:r>
        <w:t>Introduction</w:t>
      </w:r>
    </w:p>
    <w:p w14:paraId="16AEFF54" w14:textId="71763AF8" w:rsidR="00916F9D" w:rsidRDefault="0041487D" w:rsidP="00756786">
      <w:pPr>
        <w:jc w:val="both"/>
      </w:pPr>
      <w:r>
        <w:t xml:space="preserve">While machine learning continues to empower us with insights, it are these methods of interest that we engage in, to produce predictive analytics for areas of research such as NBA salaries. </w:t>
      </w:r>
      <w:r w:rsidR="00912E71">
        <w:t>This is an area of key concern given that these findings can assist in addressing financial constraints such as the NBA salary cap, where the increasing earnings gap between players has left many questions, such as, what are determinants to NBA player salaries and how to optimise team performance while being constrained financially</w:t>
      </w:r>
      <w:r w:rsidR="005E769C">
        <w:t xml:space="preserve"> </w:t>
      </w:r>
      <w:r w:rsidR="005E769C" w:rsidRPr="005E769C">
        <w:t>(Academy, 2020)</w:t>
      </w:r>
      <w:r w:rsidR="00912E71">
        <w:t>.</w:t>
      </w:r>
    </w:p>
    <w:p w14:paraId="374F270D" w14:textId="13640066" w:rsidR="002636E1" w:rsidRDefault="00916F9D" w:rsidP="00756786">
      <w:pPr>
        <w:jc w:val="both"/>
      </w:pPr>
      <w:r>
        <w:t>Currently, players are chosen on the basis of numerous metrics that are specific to that player and thus, through evaluating strengths and weaknesses</w:t>
      </w:r>
      <w:r w:rsidR="00C92868">
        <w:t xml:space="preserve"> in these metrics,</w:t>
      </w:r>
      <w:r>
        <w:t xml:space="preserve"> teams can be optimised for the best performance. This process is relatively time and cost </w:t>
      </w:r>
      <w:r w:rsidR="005E769C">
        <w:t>intensive and</w:t>
      </w:r>
      <w:r>
        <w:t xml:space="preserve"> made more difficult with the need to keep in consideration the NBA salary cap</w:t>
      </w:r>
      <w:r w:rsidR="005E769C">
        <w:t xml:space="preserve"> </w:t>
      </w:r>
      <w:r w:rsidR="005E769C" w:rsidRPr="005E769C">
        <w:t>(Academy, 2020)</w:t>
      </w:r>
      <w:r>
        <w:t xml:space="preserve">. </w:t>
      </w:r>
      <w:r w:rsidR="002636E1">
        <w:t xml:space="preserve">Hence, through utilising predictive analytics to produce models that will output an NBA salary based on these metrics, </w:t>
      </w:r>
      <w:r w:rsidR="00BE46C1">
        <w:t xml:space="preserve">this </w:t>
      </w:r>
      <w:r w:rsidR="008E138D">
        <w:t>should</w:t>
      </w:r>
      <w:r w:rsidR="002636E1">
        <w:t xml:space="preserve"> ease the </w:t>
      </w:r>
      <w:r w:rsidR="005D276A">
        <w:t xml:space="preserve">selection </w:t>
      </w:r>
      <w:r w:rsidR="002636E1">
        <w:t>process through greater efficiency</w:t>
      </w:r>
      <w:r w:rsidR="00BE46C1">
        <w:t>, and offer a potentially more reliable means to determining a player’s worth that is fair and consistent</w:t>
      </w:r>
      <w:r w:rsidR="002636E1">
        <w:t>.</w:t>
      </w:r>
    </w:p>
    <w:p w14:paraId="0D56B499" w14:textId="7B5F5332" w:rsidR="00BE46C1" w:rsidRDefault="00BE46C1" w:rsidP="00756786">
      <w:pPr>
        <w:jc w:val="both"/>
      </w:pPr>
      <w:r>
        <w:t>Overall</w:t>
      </w:r>
      <w:r w:rsidR="005D276A">
        <w:t xml:space="preserve">, three different model types were </w:t>
      </w:r>
      <w:r w:rsidR="00FF2FD0">
        <w:t>constructed,</w:t>
      </w:r>
      <w:r w:rsidR="005D276A">
        <w:t xml:space="preserve"> and their effectiveness varied in being able to predict player salaries. </w:t>
      </w:r>
      <w:r w:rsidR="00FF2FD0">
        <w:t xml:space="preserve">All managed to achieve above target for their expected performance and are thus, valuable as means to further understanding NBA salary cap management based on player metrics. Although, these pose promising results, there are potential limitations that should be taken into consideration when drawing conclusions from the models. </w:t>
      </w:r>
    </w:p>
    <w:p w14:paraId="5961ED88" w14:textId="2525B57C" w:rsidR="004E6B49" w:rsidRDefault="00FF2FD0" w:rsidP="00756786">
      <w:pPr>
        <w:jc w:val="both"/>
      </w:pPr>
      <w:r>
        <w:t>Therefore, given that the process to best optimise team performance is heavily data driven in itself, these modelling methods definitely open new opportunities for NBA teams.</w:t>
      </w:r>
    </w:p>
    <w:p w14:paraId="5671CB2B" w14:textId="482CAB96" w:rsidR="003E7DE7" w:rsidRDefault="00333990" w:rsidP="00333990">
      <w:pPr>
        <w:pStyle w:val="Heading1"/>
      </w:pPr>
      <w:r>
        <w:t xml:space="preserve">Exploratory </w:t>
      </w:r>
      <w:r w:rsidR="008B5719">
        <w:t>Data Analysis</w:t>
      </w:r>
    </w:p>
    <w:p w14:paraId="74BF6C6F" w14:textId="18F3D19F" w:rsidR="008B5719" w:rsidRDefault="00B37B58" w:rsidP="00756786">
      <w:pPr>
        <w:jc w:val="both"/>
      </w:pPr>
      <w:r>
        <w:t xml:space="preserve">Insight into the training and test dataset, and it is noticed that </w:t>
      </w:r>
      <w:r w:rsidR="00FF4F6C">
        <w:t>these</w:t>
      </w:r>
      <w:r>
        <w:t xml:space="preserve"> are relatively small both sharing the same column and row dimensions.</w:t>
      </w:r>
    </w:p>
    <w:p w14:paraId="2142B2D1" w14:textId="77777777" w:rsidR="00B37B58" w:rsidRPr="00B37B58" w:rsidRDefault="00B37B58" w:rsidP="001142C5">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37B58">
        <w:rPr>
          <w:rFonts w:ascii="Courier New" w:eastAsia="Times New Roman" w:hAnsi="Courier New" w:cs="Courier New"/>
          <w:color w:val="000000"/>
          <w:sz w:val="21"/>
          <w:szCs w:val="21"/>
        </w:rPr>
        <w:t>Train dataset has 126 rows and 22 columns.</w:t>
      </w:r>
    </w:p>
    <w:p w14:paraId="16D2D013" w14:textId="2D458950" w:rsidR="00B37B58" w:rsidRDefault="00B37B58" w:rsidP="001142C5">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37B58">
        <w:rPr>
          <w:rFonts w:ascii="Courier New" w:eastAsia="Times New Roman" w:hAnsi="Courier New" w:cs="Courier New"/>
          <w:color w:val="000000"/>
          <w:sz w:val="21"/>
          <w:szCs w:val="21"/>
        </w:rPr>
        <w:t>Test dataset has 127 rows and 22 columns.</w:t>
      </w:r>
    </w:p>
    <w:p w14:paraId="5FB1826D" w14:textId="3C50A469" w:rsidR="00F005A9" w:rsidRPr="00F005A9" w:rsidRDefault="00F005A9" w:rsidP="00F005A9">
      <w:pPr>
        <w:rPr>
          <w:sz w:val="14"/>
          <w:szCs w:val="14"/>
        </w:rPr>
      </w:pPr>
      <w:r w:rsidRPr="00F005A9">
        <w:rPr>
          <w:sz w:val="14"/>
          <w:szCs w:val="14"/>
        </w:rPr>
        <w:t>(figure 1)</w:t>
      </w:r>
    </w:p>
    <w:p w14:paraId="1936BFAC" w14:textId="20314E3F" w:rsidR="00B37B58" w:rsidRDefault="00F005A9" w:rsidP="00756786">
      <w:pPr>
        <w:jc w:val="both"/>
      </w:pPr>
      <w:r>
        <w:t>Examining into whether NA values would be a problem gave that with none being present it would not be an issue of concern. This should effectively ease the analytical process with less cleaning required.</w:t>
      </w:r>
    </w:p>
    <w:p w14:paraId="65349181" w14:textId="77777777" w:rsidR="00F005A9" w:rsidRDefault="00F005A9" w:rsidP="001142C5">
      <w:pPr>
        <w:pStyle w:val="HTMLPreformatted"/>
        <w:shd w:val="clear" w:color="auto" w:fill="E3E4E6" w:themeFill="accent6" w:themeFillTint="33"/>
        <w:wordWrap w:val="0"/>
        <w:textAlignment w:val="baseline"/>
        <w:rPr>
          <w:color w:val="000000"/>
          <w:sz w:val="21"/>
          <w:szCs w:val="21"/>
        </w:rPr>
      </w:pPr>
      <w:r>
        <w:rPr>
          <w:color w:val="000000"/>
          <w:sz w:val="21"/>
          <w:szCs w:val="21"/>
        </w:rPr>
        <w:t>There are 0 columns in train dataset with missing values.</w:t>
      </w:r>
    </w:p>
    <w:p w14:paraId="2684AA3B" w14:textId="2A66B59A" w:rsidR="00F005A9" w:rsidRPr="00F005A9" w:rsidRDefault="00F005A9" w:rsidP="00F005A9">
      <w:pPr>
        <w:rPr>
          <w:sz w:val="14"/>
          <w:szCs w:val="14"/>
        </w:rPr>
      </w:pPr>
      <w:r w:rsidRPr="00F005A9">
        <w:rPr>
          <w:sz w:val="14"/>
          <w:szCs w:val="14"/>
        </w:rPr>
        <w:t xml:space="preserve">(figure </w:t>
      </w:r>
      <w:r>
        <w:rPr>
          <w:sz w:val="14"/>
          <w:szCs w:val="14"/>
        </w:rPr>
        <w:t>2</w:t>
      </w:r>
      <w:r w:rsidRPr="00F005A9">
        <w:rPr>
          <w:sz w:val="14"/>
          <w:szCs w:val="14"/>
        </w:rPr>
        <w:t>)</w:t>
      </w:r>
    </w:p>
    <w:p w14:paraId="1E937D5D" w14:textId="54B0006E" w:rsidR="00F005A9" w:rsidRDefault="00F005A9" w:rsidP="008B5719"/>
    <w:p w14:paraId="193BFC2A" w14:textId="3C116633" w:rsidR="00F005A9" w:rsidRDefault="00716284" w:rsidP="00756786">
      <w:pPr>
        <w:jc w:val="both"/>
      </w:pPr>
      <w:r w:rsidRPr="00716284">
        <w:lastRenderedPageBreak/>
        <w:t>Identifying the datatypes of each column, it would be appropriate to create dummy variable columns for the categorical type data. This would involve modifying the columns "POSITION" and "TEAM" to be dummy variables. This will be applied after an individual inspection of each of the variables in feature engineering.</w:t>
      </w:r>
      <w:r w:rsidR="00965675">
        <w:t xml:space="preserve"> (</w:t>
      </w:r>
      <w:r w:rsidR="00425BB6">
        <w:t xml:space="preserve">view full </w:t>
      </w:r>
      <w:r w:rsidR="00965675">
        <w:t>output in appendix i)</w:t>
      </w:r>
    </w:p>
    <w:p w14:paraId="1C72874E" w14:textId="77777777" w:rsidR="00425BB6" w:rsidRDefault="00425BB6" w:rsidP="00A979C0">
      <w:pPr>
        <w:pStyle w:val="HTMLPreformatted"/>
        <w:shd w:val="clear" w:color="auto" w:fill="E3E4E6" w:themeFill="accent6" w:themeFillTint="33"/>
        <w:wordWrap w:val="0"/>
        <w:textAlignment w:val="baseline"/>
        <w:rPr>
          <w:color w:val="000000"/>
          <w:sz w:val="21"/>
          <w:szCs w:val="21"/>
        </w:rPr>
      </w:pPr>
      <w:r>
        <w:rPr>
          <w:color w:val="000000"/>
          <w:sz w:val="21"/>
          <w:szCs w:val="21"/>
        </w:rPr>
        <w:t>Train_ID      int64</w:t>
      </w:r>
    </w:p>
    <w:p w14:paraId="70BD8B35" w14:textId="77777777" w:rsidR="00425BB6" w:rsidRDefault="00425BB6" w:rsidP="00A979C0">
      <w:pPr>
        <w:pStyle w:val="HTMLPreformatted"/>
        <w:shd w:val="clear" w:color="auto" w:fill="E3E4E6" w:themeFill="accent6" w:themeFillTint="33"/>
        <w:wordWrap w:val="0"/>
        <w:textAlignment w:val="baseline"/>
        <w:rPr>
          <w:color w:val="000000"/>
          <w:sz w:val="21"/>
          <w:szCs w:val="21"/>
        </w:rPr>
      </w:pPr>
      <w:r>
        <w:rPr>
          <w:color w:val="000000"/>
          <w:sz w:val="21"/>
          <w:szCs w:val="21"/>
        </w:rPr>
        <w:t>SALARY      float64</w:t>
      </w:r>
    </w:p>
    <w:p w14:paraId="32926239" w14:textId="77777777" w:rsidR="00425BB6" w:rsidRDefault="00425BB6" w:rsidP="00A979C0">
      <w:pPr>
        <w:pStyle w:val="HTMLPreformatted"/>
        <w:shd w:val="clear" w:color="auto" w:fill="E3E4E6" w:themeFill="accent6" w:themeFillTint="33"/>
        <w:wordWrap w:val="0"/>
        <w:textAlignment w:val="baseline"/>
        <w:rPr>
          <w:color w:val="000000"/>
          <w:sz w:val="21"/>
          <w:szCs w:val="21"/>
        </w:rPr>
      </w:pPr>
      <w:r>
        <w:rPr>
          <w:color w:val="000000"/>
          <w:sz w:val="21"/>
          <w:szCs w:val="21"/>
        </w:rPr>
        <w:t>POSITION     object</w:t>
      </w:r>
    </w:p>
    <w:p w14:paraId="34CEE2D3" w14:textId="77777777" w:rsidR="00425BB6" w:rsidRDefault="00425BB6" w:rsidP="00A979C0">
      <w:pPr>
        <w:pStyle w:val="HTMLPreformatted"/>
        <w:shd w:val="clear" w:color="auto" w:fill="E3E4E6" w:themeFill="accent6" w:themeFillTint="33"/>
        <w:wordWrap w:val="0"/>
        <w:textAlignment w:val="baseline"/>
        <w:rPr>
          <w:color w:val="000000"/>
          <w:sz w:val="21"/>
          <w:szCs w:val="21"/>
        </w:rPr>
      </w:pPr>
      <w:r>
        <w:rPr>
          <w:color w:val="000000"/>
          <w:sz w:val="21"/>
          <w:szCs w:val="21"/>
        </w:rPr>
        <w:t>TEAM         object</w:t>
      </w:r>
    </w:p>
    <w:p w14:paraId="7FE08261" w14:textId="77777777" w:rsidR="00425BB6" w:rsidRDefault="00425BB6" w:rsidP="00A979C0">
      <w:pPr>
        <w:pStyle w:val="HTMLPreformatted"/>
        <w:shd w:val="clear" w:color="auto" w:fill="E3E4E6" w:themeFill="accent6" w:themeFillTint="33"/>
        <w:wordWrap w:val="0"/>
        <w:textAlignment w:val="baseline"/>
        <w:rPr>
          <w:color w:val="000000"/>
          <w:sz w:val="21"/>
          <w:szCs w:val="21"/>
        </w:rPr>
      </w:pPr>
      <w:r>
        <w:rPr>
          <w:color w:val="000000"/>
          <w:sz w:val="21"/>
          <w:szCs w:val="21"/>
        </w:rPr>
        <w:t>Age           int64</w:t>
      </w:r>
    </w:p>
    <w:p w14:paraId="62F6B940" w14:textId="77777777" w:rsidR="00425BB6" w:rsidRDefault="00425BB6" w:rsidP="00A979C0">
      <w:pPr>
        <w:pStyle w:val="HTMLPreformatted"/>
        <w:shd w:val="clear" w:color="auto" w:fill="E3E4E6" w:themeFill="accent6" w:themeFillTint="33"/>
        <w:wordWrap w:val="0"/>
        <w:textAlignment w:val="baseline"/>
        <w:rPr>
          <w:color w:val="000000"/>
          <w:sz w:val="21"/>
          <w:szCs w:val="21"/>
        </w:rPr>
      </w:pPr>
      <w:r>
        <w:rPr>
          <w:color w:val="000000"/>
          <w:sz w:val="21"/>
          <w:szCs w:val="21"/>
        </w:rPr>
        <w:t>Games         int64</w:t>
      </w:r>
    </w:p>
    <w:p w14:paraId="2E2DA963" w14:textId="5338426A" w:rsidR="00425BB6" w:rsidRDefault="00425BB6" w:rsidP="00A979C0">
      <w:pPr>
        <w:pStyle w:val="HTMLPreformatted"/>
        <w:shd w:val="clear" w:color="auto" w:fill="E3E4E6" w:themeFill="accent6" w:themeFillTint="33"/>
        <w:wordWrap w:val="0"/>
        <w:textAlignment w:val="baseline"/>
        <w:rPr>
          <w:color w:val="000000"/>
          <w:sz w:val="21"/>
          <w:szCs w:val="21"/>
        </w:rPr>
      </w:pPr>
      <w:r>
        <w:rPr>
          <w:color w:val="000000"/>
          <w:sz w:val="21"/>
          <w:szCs w:val="21"/>
        </w:rPr>
        <w:t>Minutes       int64</w:t>
      </w:r>
    </w:p>
    <w:p w14:paraId="28C80C57" w14:textId="61C7DFE0" w:rsidR="00425BB6" w:rsidRDefault="00425BB6" w:rsidP="00A979C0">
      <w:pPr>
        <w:pStyle w:val="HTMLPreformatted"/>
        <w:shd w:val="clear" w:color="auto" w:fill="E3E4E6" w:themeFill="accent6" w:themeFillTint="33"/>
        <w:wordWrap w:val="0"/>
        <w:textAlignment w:val="baseline"/>
        <w:rPr>
          <w:color w:val="000000"/>
          <w:sz w:val="21"/>
          <w:szCs w:val="21"/>
        </w:rPr>
      </w:pPr>
      <w:r>
        <w:rPr>
          <w:color w:val="000000"/>
          <w:sz w:val="21"/>
          <w:szCs w:val="21"/>
        </w:rPr>
        <w:t>PER         float64</w:t>
      </w:r>
    </w:p>
    <w:p w14:paraId="1522C733" w14:textId="014F1B92" w:rsidR="00425BB6" w:rsidRDefault="00425BB6" w:rsidP="00A979C0">
      <w:pPr>
        <w:shd w:val="clear" w:color="auto" w:fill="E3E4E6" w:themeFill="accent6" w:themeFillTint="33"/>
      </w:pPr>
      <w:r>
        <w:t>…</w:t>
      </w:r>
    </w:p>
    <w:p w14:paraId="030B54FC" w14:textId="5BC6D510" w:rsidR="00425BB6" w:rsidRPr="00F005A9" w:rsidRDefault="00425BB6" w:rsidP="00425BB6">
      <w:pPr>
        <w:rPr>
          <w:sz w:val="14"/>
          <w:szCs w:val="14"/>
        </w:rPr>
      </w:pPr>
      <w:r w:rsidRPr="00F005A9">
        <w:rPr>
          <w:sz w:val="14"/>
          <w:szCs w:val="14"/>
        </w:rPr>
        <w:t xml:space="preserve">(figure </w:t>
      </w:r>
      <w:r>
        <w:rPr>
          <w:sz w:val="14"/>
          <w:szCs w:val="14"/>
        </w:rPr>
        <w:t>3</w:t>
      </w:r>
      <w:r w:rsidR="00E83AB7">
        <w:rPr>
          <w:sz w:val="14"/>
          <w:szCs w:val="14"/>
        </w:rPr>
        <w:t xml:space="preserve"> - </w:t>
      </w:r>
      <w:r w:rsidR="00E83AB7" w:rsidRPr="00E83AB7">
        <w:rPr>
          <w:sz w:val="14"/>
          <w:szCs w:val="14"/>
        </w:rPr>
        <w:t>view full output in appendix i</w:t>
      </w:r>
      <w:r w:rsidRPr="00F005A9">
        <w:rPr>
          <w:sz w:val="14"/>
          <w:szCs w:val="14"/>
        </w:rPr>
        <w:t>)</w:t>
      </w:r>
    </w:p>
    <w:p w14:paraId="173ACF34" w14:textId="052EDAD1" w:rsidR="00425BB6" w:rsidRDefault="00E83AB7" w:rsidP="00756786">
      <w:pPr>
        <w:jc w:val="both"/>
      </w:pPr>
      <w:r>
        <w:rPr>
          <w:noProof/>
        </w:rPr>
        <w:drawing>
          <wp:anchor distT="0" distB="0" distL="114300" distR="114300" simplePos="0" relativeHeight="251677184" behindDoc="0" locked="0" layoutInCell="1" allowOverlap="1" wp14:anchorId="2E4F147E" wp14:editId="4E6468ED">
            <wp:simplePos x="0" y="0"/>
            <wp:positionH relativeFrom="column">
              <wp:posOffset>2747976</wp:posOffset>
            </wp:positionH>
            <wp:positionV relativeFrom="paragraph">
              <wp:posOffset>2831465</wp:posOffset>
            </wp:positionV>
            <wp:extent cx="3246120" cy="2163445"/>
            <wp:effectExtent l="0" t="0" r="0" b="825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6120" cy="2163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208" behindDoc="0" locked="0" layoutInCell="1" allowOverlap="1" wp14:anchorId="2AD1F772" wp14:editId="39F98DC2">
            <wp:simplePos x="0" y="0"/>
            <wp:positionH relativeFrom="column">
              <wp:posOffset>-580694</wp:posOffset>
            </wp:positionH>
            <wp:positionV relativeFrom="paragraph">
              <wp:posOffset>2835275</wp:posOffset>
            </wp:positionV>
            <wp:extent cx="3246120" cy="2163445"/>
            <wp:effectExtent l="0" t="0" r="0" b="825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6120" cy="2163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136" behindDoc="0" locked="0" layoutInCell="1" allowOverlap="1" wp14:anchorId="40DF2CED" wp14:editId="5FB5F9C7">
            <wp:simplePos x="0" y="0"/>
            <wp:positionH relativeFrom="column">
              <wp:posOffset>-587375</wp:posOffset>
            </wp:positionH>
            <wp:positionV relativeFrom="paragraph">
              <wp:posOffset>612775</wp:posOffset>
            </wp:positionV>
            <wp:extent cx="3243580" cy="2162175"/>
            <wp:effectExtent l="0" t="0" r="0" b="952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3580"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160" behindDoc="0" locked="0" layoutInCell="1" allowOverlap="1" wp14:anchorId="4CCB4CD3" wp14:editId="633C4159">
            <wp:simplePos x="0" y="0"/>
            <wp:positionH relativeFrom="column">
              <wp:posOffset>2748915</wp:posOffset>
            </wp:positionH>
            <wp:positionV relativeFrom="paragraph">
              <wp:posOffset>611505</wp:posOffset>
            </wp:positionV>
            <wp:extent cx="3246120" cy="2163445"/>
            <wp:effectExtent l="0" t="0" r="0" b="825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6120" cy="2163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1C42" w:rsidRPr="006B1C42">
        <w:t>Before identifying the most ideal features through a correlation heatmap feature engineering, we will first delve into each of the variables to ensure that the data having been inputted is logically consistent i.e. values correspond logically with the variable.</w:t>
      </w:r>
    </w:p>
    <w:p w14:paraId="6CF3D792" w14:textId="1D0B87E6" w:rsidR="00E83AB7" w:rsidRPr="00F005A9" w:rsidRDefault="00E83AB7" w:rsidP="00E83AB7">
      <w:pPr>
        <w:rPr>
          <w:sz w:val="14"/>
          <w:szCs w:val="14"/>
        </w:rPr>
      </w:pPr>
      <w:r w:rsidRPr="00F005A9">
        <w:rPr>
          <w:sz w:val="14"/>
          <w:szCs w:val="14"/>
        </w:rPr>
        <w:t xml:space="preserve">(figure </w:t>
      </w:r>
      <w:r>
        <w:rPr>
          <w:sz w:val="14"/>
          <w:szCs w:val="14"/>
        </w:rPr>
        <w:t>4 – refer to all other plots in appendix ii</w:t>
      </w:r>
      <w:r w:rsidRPr="00F005A9">
        <w:rPr>
          <w:sz w:val="14"/>
          <w:szCs w:val="14"/>
        </w:rPr>
        <w:t>)</w:t>
      </w:r>
    </w:p>
    <w:p w14:paraId="08EDF8AE" w14:textId="77777777" w:rsidR="00E83AB7" w:rsidRDefault="00E83AB7"/>
    <w:p w14:paraId="68DD3810" w14:textId="2C69E5BB" w:rsidR="00E83AB7" w:rsidRDefault="00E83AB7" w:rsidP="00756786">
      <w:pPr>
        <w:jc w:val="both"/>
      </w:pPr>
      <w:r>
        <w:lastRenderedPageBreak/>
        <w:t xml:space="preserve">While everything seems logically consistent for all the variables, </w:t>
      </w:r>
      <w:r w:rsidRPr="00E83AB7">
        <w:t>"SALARY" appears to have some values close to 0</w:t>
      </w:r>
      <w:r>
        <w:t>. We should</w:t>
      </w:r>
      <w:r w:rsidRPr="00E83AB7">
        <w:t xml:space="preserve"> examine this further to ensure no unreasonably low figures were inputted to give unrepresentative results.</w:t>
      </w:r>
    </w:p>
    <w:p w14:paraId="5D70796B" w14:textId="032F7748" w:rsidR="00E83AB7" w:rsidRDefault="00E83AB7" w:rsidP="00A979C0">
      <w:pPr>
        <w:pStyle w:val="HTMLPreformatted"/>
        <w:shd w:val="clear" w:color="auto" w:fill="E3E4E6" w:themeFill="accent6" w:themeFillTint="33"/>
        <w:wordWrap w:val="0"/>
        <w:textAlignment w:val="baseline"/>
        <w:rPr>
          <w:color w:val="000000"/>
          <w:sz w:val="21"/>
          <w:szCs w:val="21"/>
        </w:rPr>
      </w:pPr>
      <w:r>
        <w:rPr>
          <w:color w:val="000000"/>
          <w:sz w:val="21"/>
          <w:szCs w:val="21"/>
        </w:rPr>
        <w:t>count    126.000</w:t>
      </w:r>
      <w:r w:rsidR="00B26F37">
        <w:rPr>
          <w:color w:val="000000"/>
          <w:sz w:val="21"/>
          <w:szCs w:val="21"/>
        </w:rPr>
        <w:t>0</w:t>
      </w:r>
    </w:p>
    <w:p w14:paraId="3EEEECB1" w14:textId="2C58030F" w:rsidR="00E83AB7" w:rsidRDefault="00E83AB7" w:rsidP="00A979C0">
      <w:pPr>
        <w:pStyle w:val="HTMLPreformatted"/>
        <w:shd w:val="clear" w:color="auto" w:fill="E3E4E6" w:themeFill="accent6" w:themeFillTint="33"/>
        <w:wordWrap w:val="0"/>
        <w:textAlignment w:val="baseline"/>
        <w:rPr>
          <w:color w:val="000000"/>
          <w:sz w:val="21"/>
          <w:szCs w:val="21"/>
        </w:rPr>
      </w:pPr>
      <w:r>
        <w:rPr>
          <w:color w:val="000000"/>
          <w:sz w:val="21"/>
          <w:szCs w:val="21"/>
        </w:rPr>
        <w:t>mean       6.784</w:t>
      </w:r>
      <w:r w:rsidR="00B26F37">
        <w:rPr>
          <w:color w:val="000000"/>
          <w:sz w:val="21"/>
          <w:szCs w:val="21"/>
        </w:rPr>
        <w:t>2</w:t>
      </w:r>
    </w:p>
    <w:p w14:paraId="6EFB0E93" w14:textId="62DD6CDD" w:rsidR="00E83AB7" w:rsidRDefault="00E83AB7" w:rsidP="00A979C0">
      <w:pPr>
        <w:pStyle w:val="HTMLPreformatted"/>
        <w:shd w:val="clear" w:color="auto" w:fill="E3E4E6" w:themeFill="accent6" w:themeFillTint="33"/>
        <w:wordWrap w:val="0"/>
        <w:textAlignment w:val="baseline"/>
        <w:rPr>
          <w:color w:val="000000"/>
          <w:sz w:val="21"/>
          <w:szCs w:val="21"/>
        </w:rPr>
      </w:pPr>
      <w:r>
        <w:rPr>
          <w:color w:val="000000"/>
          <w:sz w:val="21"/>
          <w:szCs w:val="21"/>
        </w:rPr>
        <w:t>std        5.64</w:t>
      </w:r>
      <w:r w:rsidR="00B26F37">
        <w:rPr>
          <w:color w:val="000000"/>
          <w:sz w:val="21"/>
          <w:szCs w:val="21"/>
        </w:rPr>
        <w:t>80</w:t>
      </w:r>
    </w:p>
    <w:p w14:paraId="306B1A29" w14:textId="7DBF780A" w:rsidR="00E83AB7" w:rsidRDefault="00E83AB7" w:rsidP="00A979C0">
      <w:pPr>
        <w:pStyle w:val="HTMLPreformatted"/>
        <w:shd w:val="clear" w:color="auto" w:fill="E3E4E6" w:themeFill="accent6" w:themeFillTint="33"/>
        <w:wordWrap w:val="0"/>
        <w:textAlignment w:val="baseline"/>
        <w:rPr>
          <w:color w:val="000000"/>
          <w:sz w:val="21"/>
          <w:szCs w:val="21"/>
        </w:rPr>
      </w:pPr>
      <w:r>
        <w:rPr>
          <w:color w:val="000000"/>
          <w:sz w:val="21"/>
          <w:szCs w:val="21"/>
        </w:rPr>
        <w:t>min        0.1114</w:t>
      </w:r>
    </w:p>
    <w:p w14:paraId="58DF0352" w14:textId="7E6BCBD8" w:rsidR="00E83AB7" w:rsidRDefault="00E83AB7" w:rsidP="00A979C0">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7FFAE520" w14:textId="27723BBA" w:rsidR="00E83AB7" w:rsidRPr="00F005A9" w:rsidRDefault="00E83AB7" w:rsidP="00E83AB7">
      <w:pPr>
        <w:rPr>
          <w:sz w:val="14"/>
          <w:szCs w:val="14"/>
        </w:rPr>
      </w:pPr>
      <w:r w:rsidRPr="00F005A9">
        <w:rPr>
          <w:sz w:val="14"/>
          <w:szCs w:val="14"/>
        </w:rPr>
        <w:t xml:space="preserve">(figure </w:t>
      </w:r>
      <w:r>
        <w:rPr>
          <w:sz w:val="14"/>
          <w:szCs w:val="14"/>
        </w:rPr>
        <w:t>5</w:t>
      </w:r>
      <w:r w:rsidRPr="00F005A9">
        <w:rPr>
          <w:sz w:val="14"/>
          <w:szCs w:val="14"/>
        </w:rPr>
        <w:t>)</w:t>
      </w:r>
    </w:p>
    <w:p w14:paraId="21FF65A3" w14:textId="77777777" w:rsidR="00A979C0" w:rsidRDefault="00A979C0" w:rsidP="00756786">
      <w:pPr>
        <w:jc w:val="both"/>
      </w:pPr>
      <w:r w:rsidRPr="00A979C0">
        <w:t xml:space="preserve">Given that the lowest salary given was about $111k, we can appropriately conclude that the values are not unrealistically low. </w:t>
      </w:r>
    </w:p>
    <w:p w14:paraId="762CBB5E" w14:textId="77777777" w:rsidR="00FF57DA" w:rsidRDefault="00A979C0" w:rsidP="00756786">
      <w:pPr>
        <w:jc w:val="both"/>
      </w:pPr>
      <w:r w:rsidRPr="00A979C0">
        <w:t>Using an IQR approach to identify outliers</w:t>
      </w:r>
      <w:r>
        <w:t>,</w:t>
      </w:r>
      <w:r w:rsidRPr="00A979C0">
        <w:t xml:space="preserve"> these should be noted. </w:t>
      </w:r>
    </w:p>
    <w:p w14:paraId="6425CA0D" w14:textId="67CB9269" w:rsidR="00BD6A27" w:rsidRPr="00BD6A27" w:rsidRDefault="00DB6F21">
      <w:pPr>
        <w:rPr>
          <w:sz w:val="14"/>
          <w:szCs w:val="14"/>
        </w:rPr>
      </w:pPr>
      <w:r w:rsidRPr="00DB6F21">
        <w:drawing>
          <wp:inline distT="0" distB="0" distL="0" distR="0" wp14:anchorId="6A95926A" wp14:editId="0D28CDFD">
            <wp:extent cx="5486400" cy="410273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4102735"/>
                    </a:xfrm>
                    <a:prstGeom prst="rect">
                      <a:avLst/>
                    </a:prstGeom>
                    <a:noFill/>
                    <a:ln>
                      <a:noFill/>
                    </a:ln>
                  </pic:spPr>
                </pic:pic>
              </a:graphicData>
            </a:graphic>
          </wp:inline>
        </w:drawing>
      </w:r>
      <w:r w:rsidR="00BD6A27" w:rsidRPr="00F005A9">
        <w:rPr>
          <w:sz w:val="14"/>
          <w:szCs w:val="14"/>
        </w:rPr>
        <w:t xml:space="preserve">(figure </w:t>
      </w:r>
      <w:r w:rsidR="00597264">
        <w:rPr>
          <w:sz w:val="14"/>
          <w:szCs w:val="14"/>
        </w:rPr>
        <w:t>6</w:t>
      </w:r>
      <w:r w:rsidR="00BD6A27" w:rsidRPr="00F005A9">
        <w:rPr>
          <w:sz w:val="14"/>
          <w:szCs w:val="14"/>
        </w:rPr>
        <w:t>)</w:t>
      </w:r>
    </w:p>
    <w:p w14:paraId="01AC7A81" w14:textId="35F1E061" w:rsidR="00FF57DA" w:rsidRDefault="005A2DD4" w:rsidP="00756786">
      <w:pPr>
        <w:jc w:val="both"/>
      </w:pPr>
      <w:r w:rsidRPr="005A2DD4">
        <w:t>Overall, referring to the distribution visualisations, all the variables seem fairly reasonable with no illogical values e.g. negative salaries. The outlier diagnostic successfully identified 26 outliers. Any of the observations that are highlighted with a red background above has been identified as an outlier at the higher end of the distribution of the observation's feature. A yellow shade would indicate an outlier toward the lower end however none are present.</w:t>
      </w:r>
    </w:p>
    <w:p w14:paraId="6689A203" w14:textId="4919474C" w:rsidR="005A2DD4" w:rsidRDefault="005A2DD4"/>
    <w:p w14:paraId="390645D8" w14:textId="7A05A66E" w:rsidR="005A2DD4" w:rsidRDefault="00725A54" w:rsidP="00725A54">
      <w:pPr>
        <w:pStyle w:val="Heading1"/>
      </w:pPr>
      <w:r>
        <w:lastRenderedPageBreak/>
        <w:t>Feature Engineering</w:t>
      </w:r>
    </w:p>
    <w:p w14:paraId="56D45FAC" w14:textId="0370CD38" w:rsidR="004921A7" w:rsidRDefault="00971050" w:rsidP="00756786">
      <w:pPr>
        <w:jc w:val="both"/>
      </w:pPr>
      <w:r w:rsidRPr="00971050">
        <w:t>First, we will add the dummy columns before commencing an inspection into correlations with salary for feature engineering.</w:t>
      </w:r>
    </w:p>
    <w:p w14:paraId="54DD2056" w14:textId="77777777" w:rsidR="00FE5F7B" w:rsidRDefault="004921A7" w:rsidP="00756786">
      <w:pPr>
        <w:jc w:val="both"/>
      </w:pPr>
      <w:r>
        <w:rPr>
          <w:noProof/>
        </w:rPr>
        <w:drawing>
          <wp:anchor distT="0" distB="0" distL="114300" distR="114300" simplePos="0" relativeHeight="251697664" behindDoc="0" locked="0" layoutInCell="1" allowOverlap="1" wp14:anchorId="178BE656" wp14:editId="49727083">
            <wp:simplePos x="0" y="0"/>
            <wp:positionH relativeFrom="margin">
              <wp:align>center</wp:align>
            </wp:positionH>
            <wp:positionV relativeFrom="paragraph">
              <wp:posOffset>773374</wp:posOffset>
            </wp:positionV>
            <wp:extent cx="4523740" cy="2757805"/>
            <wp:effectExtent l="0" t="0" r="0" b="4445"/>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4058" r="13913"/>
                    <a:stretch/>
                  </pic:blipFill>
                  <pic:spPr bwMode="auto">
                    <a:xfrm>
                      <a:off x="0" y="0"/>
                      <a:ext cx="4523740" cy="2757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1050" w:rsidRPr="00971050">
        <w:t>Producing a correlation heatmap we should be able to derive some insights into features that would produce the most optimal model. First the data frame containing the correlations will be simplified to display the most relevant features to be considered in analysis. This would mean removing rows correlating to "SALARY" that are lower than 0.</w:t>
      </w:r>
      <w:r>
        <w:t>4</w:t>
      </w:r>
      <w:r w:rsidR="00971050" w:rsidRPr="00971050">
        <w:t>.</w:t>
      </w:r>
    </w:p>
    <w:p w14:paraId="422E60FA" w14:textId="399CBF8E" w:rsidR="00FE5F7B" w:rsidRPr="00F005A9" w:rsidRDefault="00FE5F7B" w:rsidP="00FE5F7B">
      <w:pPr>
        <w:rPr>
          <w:sz w:val="14"/>
          <w:szCs w:val="14"/>
        </w:rPr>
      </w:pPr>
      <w:r w:rsidRPr="00F005A9">
        <w:rPr>
          <w:sz w:val="14"/>
          <w:szCs w:val="14"/>
        </w:rPr>
        <w:t xml:space="preserve">(figure </w:t>
      </w:r>
      <w:r>
        <w:rPr>
          <w:sz w:val="14"/>
          <w:szCs w:val="14"/>
        </w:rPr>
        <w:t>7</w:t>
      </w:r>
      <w:r w:rsidRPr="00F005A9">
        <w:rPr>
          <w:sz w:val="14"/>
          <w:szCs w:val="14"/>
        </w:rPr>
        <w:t>)</w:t>
      </w:r>
    </w:p>
    <w:p w14:paraId="2D005075" w14:textId="612EA0D6" w:rsidR="004921A7" w:rsidRDefault="001C2B4A" w:rsidP="00756786">
      <w:pPr>
        <w:jc w:val="both"/>
      </w:pPr>
      <w:r w:rsidRPr="001C2B4A">
        <w:rPr>
          <w:noProof/>
        </w:rPr>
        <w:t>Considering the above correlation heatmap, a relatively high positive correlation with "SALARY" is seen associated with features "WS", "PER", "DWS", "Minutes", "USG" and "OWS". Conversely, all other variables retain much lower correlations with "SALARY" and are most likely to be ommitted in model construction. The highest correlating variables can be confirmed to have a relatively positive relationship with "SALARY" using the pairwise plot</w:t>
      </w:r>
      <w:r w:rsidR="00F72F6F">
        <w:rPr>
          <w:noProof/>
        </w:rPr>
        <w:t xml:space="preserve"> (refer to appendix iii)</w:t>
      </w:r>
      <w:r w:rsidRPr="001C2B4A">
        <w:rPr>
          <w:noProof/>
        </w:rPr>
        <w:t>.</w:t>
      </w:r>
    </w:p>
    <w:p w14:paraId="38D72791" w14:textId="21C65425" w:rsidR="004043C1" w:rsidRDefault="004043C1" w:rsidP="00756786">
      <w:pPr>
        <w:jc w:val="both"/>
        <w:rPr>
          <w:noProof/>
        </w:rPr>
      </w:pPr>
      <w:r>
        <w:rPr>
          <w:noProof/>
        </w:rPr>
        <w:t xml:space="preserve">Moreover, the heatmap poses potential multicollinearity amongst the variables </w:t>
      </w:r>
      <w:r w:rsidRPr="004043C1">
        <w:rPr>
          <w:noProof/>
        </w:rPr>
        <w:t>"WS", "DWS" and "OWS"</w:t>
      </w:r>
      <w:r>
        <w:rPr>
          <w:noProof/>
        </w:rPr>
        <w:t>, these symptoms can also be confirmed using the pairplot. For a proper diagnosis of the issue, the Variation Inflation Factor</w:t>
      </w:r>
      <w:r w:rsidR="00FE5F7B">
        <w:rPr>
          <w:noProof/>
        </w:rPr>
        <w:t xml:space="preserve"> (VIF)</w:t>
      </w:r>
      <w:r>
        <w:rPr>
          <w:noProof/>
        </w:rPr>
        <w:t xml:space="preserve"> can be used.</w:t>
      </w:r>
      <w:r w:rsidR="00FE5F7B">
        <w:rPr>
          <w:noProof/>
        </w:rPr>
        <w:t xml:space="preserve"> The VIF results are as follows:</w:t>
      </w:r>
    </w:p>
    <w:p w14:paraId="4EA00B16" w14:textId="0F74D030" w:rsidR="00FE5F7B" w:rsidRDefault="00FE5F7B" w:rsidP="00FE5F7B">
      <w:pPr>
        <w:pStyle w:val="HTMLPreformatted"/>
        <w:shd w:val="clear" w:color="auto" w:fill="E3E4E6" w:themeFill="accent6" w:themeFillTint="33"/>
        <w:wordWrap w:val="0"/>
        <w:textAlignment w:val="baseline"/>
        <w:rPr>
          <w:color w:val="000000"/>
          <w:sz w:val="21"/>
          <w:szCs w:val="21"/>
        </w:rPr>
      </w:pPr>
      <w:r>
        <w:rPr>
          <w:color w:val="000000"/>
          <w:sz w:val="21"/>
          <w:szCs w:val="21"/>
        </w:rPr>
        <w:t>[4384.201</w:t>
      </w:r>
      <w:r w:rsidR="00B26F37">
        <w:rPr>
          <w:color w:val="000000"/>
          <w:sz w:val="21"/>
          <w:szCs w:val="21"/>
        </w:rPr>
        <w:t>6</w:t>
      </w:r>
      <w:r>
        <w:rPr>
          <w:color w:val="000000"/>
          <w:sz w:val="21"/>
          <w:szCs w:val="21"/>
        </w:rPr>
        <w:t>,</w:t>
      </w:r>
    </w:p>
    <w:p w14:paraId="6CD63BC2" w14:textId="3825C3CC" w:rsidR="00FE5F7B" w:rsidRDefault="00FE5F7B" w:rsidP="00FE5F7B">
      <w:pPr>
        <w:pStyle w:val="HTMLPreformatted"/>
        <w:shd w:val="clear" w:color="auto" w:fill="E3E4E6" w:themeFill="accent6" w:themeFillTint="33"/>
        <w:wordWrap w:val="0"/>
        <w:textAlignment w:val="baseline"/>
        <w:rPr>
          <w:color w:val="000000"/>
          <w:sz w:val="21"/>
          <w:szCs w:val="21"/>
        </w:rPr>
      </w:pPr>
      <w:r>
        <w:rPr>
          <w:color w:val="000000"/>
          <w:sz w:val="21"/>
          <w:szCs w:val="21"/>
        </w:rPr>
        <w:t xml:space="preserve"> 7.471</w:t>
      </w:r>
      <w:r w:rsidR="008F41CD">
        <w:rPr>
          <w:color w:val="000000"/>
          <w:sz w:val="21"/>
          <w:szCs w:val="21"/>
        </w:rPr>
        <w:t>4</w:t>
      </w:r>
      <w:r>
        <w:rPr>
          <w:color w:val="000000"/>
          <w:sz w:val="21"/>
          <w:szCs w:val="21"/>
        </w:rPr>
        <w:t>,</w:t>
      </w:r>
    </w:p>
    <w:p w14:paraId="71BF6979" w14:textId="2DFD2812" w:rsidR="00FE5F7B" w:rsidRDefault="00FE5F7B" w:rsidP="00FE5F7B">
      <w:pPr>
        <w:pStyle w:val="HTMLPreformatted"/>
        <w:shd w:val="clear" w:color="auto" w:fill="E3E4E6" w:themeFill="accent6" w:themeFillTint="33"/>
        <w:wordWrap w:val="0"/>
        <w:textAlignment w:val="baseline"/>
        <w:rPr>
          <w:color w:val="000000"/>
          <w:sz w:val="21"/>
          <w:szCs w:val="21"/>
        </w:rPr>
      </w:pPr>
      <w:r>
        <w:rPr>
          <w:color w:val="000000"/>
          <w:sz w:val="21"/>
          <w:szCs w:val="21"/>
        </w:rPr>
        <w:t xml:space="preserve"> 528.2425,</w:t>
      </w:r>
    </w:p>
    <w:p w14:paraId="573E4BA7" w14:textId="5A5169D8" w:rsidR="00FE5F7B" w:rsidRDefault="00FE5F7B" w:rsidP="00FE5F7B">
      <w:pPr>
        <w:pStyle w:val="HTMLPreformatted"/>
        <w:shd w:val="clear" w:color="auto" w:fill="E3E4E6" w:themeFill="accent6" w:themeFillTint="33"/>
        <w:wordWrap w:val="0"/>
        <w:textAlignment w:val="baseline"/>
        <w:rPr>
          <w:color w:val="000000"/>
          <w:sz w:val="21"/>
          <w:szCs w:val="21"/>
        </w:rPr>
      </w:pPr>
      <w:r>
        <w:rPr>
          <w:color w:val="000000"/>
          <w:sz w:val="21"/>
          <w:szCs w:val="21"/>
        </w:rPr>
        <w:t xml:space="preserve"> 2.9828,</w:t>
      </w:r>
    </w:p>
    <w:p w14:paraId="0BE939E3" w14:textId="47A1D041" w:rsidR="00FE5F7B" w:rsidRDefault="00FE5F7B" w:rsidP="00FE5F7B">
      <w:pPr>
        <w:pStyle w:val="HTMLPreformatted"/>
        <w:shd w:val="clear" w:color="auto" w:fill="E3E4E6" w:themeFill="accent6" w:themeFillTint="33"/>
        <w:wordWrap w:val="0"/>
        <w:textAlignment w:val="baseline"/>
        <w:rPr>
          <w:color w:val="000000"/>
          <w:sz w:val="21"/>
          <w:szCs w:val="21"/>
        </w:rPr>
      </w:pPr>
      <w:r>
        <w:rPr>
          <w:color w:val="000000"/>
          <w:sz w:val="21"/>
          <w:szCs w:val="21"/>
        </w:rPr>
        <w:t xml:space="preserve"> 2.9187,</w:t>
      </w:r>
    </w:p>
    <w:p w14:paraId="0D5E6261" w14:textId="3BF7EC3E" w:rsidR="00FE5F7B" w:rsidRDefault="00FE5F7B" w:rsidP="00FE5F7B">
      <w:pPr>
        <w:pStyle w:val="HTMLPreformatted"/>
        <w:shd w:val="clear" w:color="auto" w:fill="E3E4E6" w:themeFill="accent6" w:themeFillTint="33"/>
        <w:wordWrap w:val="0"/>
        <w:textAlignment w:val="baseline"/>
        <w:rPr>
          <w:color w:val="000000"/>
          <w:sz w:val="21"/>
          <w:szCs w:val="21"/>
        </w:rPr>
      </w:pPr>
      <w:r>
        <w:rPr>
          <w:color w:val="000000"/>
          <w:sz w:val="21"/>
          <w:szCs w:val="21"/>
        </w:rPr>
        <w:t xml:space="preserve"> 2667.2989]</w:t>
      </w:r>
    </w:p>
    <w:p w14:paraId="084B3994" w14:textId="7CAF2494" w:rsidR="00FE5F7B" w:rsidRPr="00F005A9" w:rsidRDefault="00FE5F7B" w:rsidP="00FE5F7B">
      <w:pPr>
        <w:rPr>
          <w:sz w:val="14"/>
          <w:szCs w:val="14"/>
        </w:rPr>
      </w:pPr>
      <w:r w:rsidRPr="00F005A9">
        <w:rPr>
          <w:sz w:val="14"/>
          <w:szCs w:val="14"/>
        </w:rPr>
        <w:t xml:space="preserve">(figure </w:t>
      </w:r>
      <w:r>
        <w:rPr>
          <w:sz w:val="14"/>
          <w:szCs w:val="14"/>
        </w:rPr>
        <w:t>8</w:t>
      </w:r>
      <w:r w:rsidRPr="00F005A9">
        <w:rPr>
          <w:sz w:val="14"/>
          <w:szCs w:val="14"/>
        </w:rPr>
        <w:t>)</w:t>
      </w:r>
    </w:p>
    <w:p w14:paraId="5CAA3991" w14:textId="208B0A05" w:rsidR="00F72F6F" w:rsidRDefault="00392D3F" w:rsidP="00756786">
      <w:pPr>
        <w:jc w:val="both"/>
        <w:rPr>
          <w:noProof/>
        </w:rPr>
      </w:pPr>
      <w:r w:rsidRPr="00392D3F">
        <w:rPr>
          <w:noProof/>
        </w:rPr>
        <w:t xml:space="preserve">Given the results above, this confirms our suspicion of "WS", "DWS" and "OWS" being highly correlated with one another. Therfore, a solution would be to select only one of these to be part </w:t>
      </w:r>
      <w:r w:rsidRPr="00392D3F">
        <w:rPr>
          <w:noProof/>
        </w:rPr>
        <w:lastRenderedPageBreak/>
        <w:t>of the features used to predict "SALARY"</w:t>
      </w:r>
      <w:r>
        <w:rPr>
          <w:noProof/>
        </w:rPr>
        <w:t>. The methodology on</w:t>
      </w:r>
      <w:r w:rsidR="006A146C">
        <w:rPr>
          <w:noProof/>
        </w:rPr>
        <w:t xml:space="preserve"> feature selection in model formulation will explained in modelling methodology.</w:t>
      </w:r>
    </w:p>
    <w:p w14:paraId="110C1C30" w14:textId="79BFFD26" w:rsidR="000D7170" w:rsidRDefault="00B650BA" w:rsidP="00756786">
      <w:pPr>
        <w:jc w:val="both"/>
        <w:rPr>
          <w:noProof/>
        </w:rPr>
      </w:pPr>
      <w:r>
        <w:rPr>
          <w:noProof/>
        </w:rPr>
        <w:drawing>
          <wp:anchor distT="0" distB="0" distL="114300" distR="114300" simplePos="0" relativeHeight="251701760" behindDoc="0" locked="0" layoutInCell="1" allowOverlap="1" wp14:anchorId="688DE431" wp14:editId="6637CAB0">
            <wp:simplePos x="0" y="0"/>
            <wp:positionH relativeFrom="column">
              <wp:posOffset>-395605</wp:posOffset>
            </wp:positionH>
            <wp:positionV relativeFrom="paragraph">
              <wp:posOffset>3285490</wp:posOffset>
            </wp:positionV>
            <wp:extent cx="3239770" cy="2159635"/>
            <wp:effectExtent l="0" t="0" r="0"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9770" cy="2159635"/>
                    </a:xfrm>
                    <a:prstGeom prst="rect">
                      <a:avLst/>
                    </a:prstGeom>
                    <a:noFill/>
                    <a:ln>
                      <a:noFill/>
                    </a:ln>
                  </pic:spPr>
                </pic:pic>
              </a:graphicData>
            </a:graphic>
          </wp:anchor>
        </w:drawing>
      </w:r>
      <w:r w:rsidR="00A22D85">
        <w:rPr>
          <w:noProof/>
        </w:rPr>
        <w:drawing>
          <wp:anchor distT="0" distB="0" distL="114300" distR="114300" simplePos="0" relativeHeight="251702784" behindDoc="0" locked="0" layoutInCell="1" allowOverlap="1" wp14:anchorId="3C5550D9" wp14:editId="555FA50C">
            <wp:simplePos x="0" y="0"/>
            <wp:positionH relativeFrom="margin">
              <wp:posOffset>2734006</wp:posOffset>
            </wp:positionH>
            <wp:positionV relativeFrom="paragraph">
              <wp:posOffset>3289300</wp:posOffset>
            </wp:positionV>
            <wp:extent cx="3239694" cy="2160000"/>
            <wp:effectExtent l="0" t="0" r="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9694"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1556">
        <w:rPr>
          <w:noProof/>
        </w:rPr>
        <w:drawing>
          <wp:anchor distT="0" distB="0" distL="114300" distR="114300" simplePos="0" relativeHeight="251699712" behindDoc="0" locked="0" layoutInCell="1" allowOverlap="1" wp14:anchorId="6E6EFA54" wp14:editId="61D68187">
            <wp:simplePos x="0" y="0"/>
            <wp:positionH relativeFrom="column">
              <wp:posOffset>-388620</wp:posOffset>
            </wp:positionH>
            <wp:positionV relativeFrom="paragraph">
              <wp:posOffset>1096010</wp:posOffset>
            </wp:positionV>
            <wp:extent cx="3239770" cy="2159635"/>
            <wp:effectExtent l="0" t="0" r="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9770" cy="2159635"/>
                    </a:xfrm>
                    <a:prstGeom prst="rect">
                      <a:avLst/>
                    </a:prstGeom>
                    <a:noFill/>
                    <a:ln>
                      <a:noFill/>
                    </a:ln>
                  </pic:spPr>
                </pic:pic>
              </a:graphicData>
            </a:graphic>
          </wp:anchor>
        </w:drawing>
      </w:r>
      <w:r w:rsidR="00691556">
        <w:rPr>
          <w:noProof/>
        </w:rPr>
        <w:drawing>
          <wp:anchor distT="0" distB="0" distL="114300" distR="114300" simplePos="0" relativeHeight="251700736" behindDoc="0" locked="0" layoutInCell="1" allowOverlap="1" wp14:anchorId="0ACDD59B" wp14:editId="60D4E15C">
            <wp:simplePos x="0" y="0"/>
            <wp:positionH relativeFrom="margin">
              <wp:posOffset>2741267</wp:posOffset>
            </wp:positionH>
            <wp:positionV relativeFrom="paragraph">
              <wp:posOffset>1095375</wp:posOffset>
            </wp:positionV>
            <wp:extent cx="3239770" cy="2159635"/>
            <wp:effectExtent l="0" t="0" r="0"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977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7170" w:rsidRPr="000D7170">
        <w:rPr>
          <w:noProof/>
        </w:rPr>
        <w:t>While correlation plays a relatively important role in deriving an appropriate linear model, kNN models can rather model more irregular relationships. Therefore, since correlation is a measure the strength and direction of a linear relationship between variables a different dataframe should be ideally prepared for the kNN model if any non-linear relationships exists. Let's first produce a scatterplot of each of the variables with "SALARY" to see if any relationship is potentially present.</w:t>
      </w:r>
      <w:r w:rsidR="00691556" w:rsidRPr="00691556">
        <w:t xml:space="preserve"> </w:t>
      </w:r>
    </w:p>
    <w:p w14:paraId="5DC5A565" w14:textId="29256787" w:rsidR="00636BEC" w:rsidRPr="00F005A9" w:rsidRDefault="00636BEC" w:rsidP="00636BEC">
      <w:pPr>
        <w:rPr>
          <w:sz w:val="14"/>
          <w:szCs w:val="14"/>
        </w:rPr>
      </w:pPr>
      <w:r w:rsidRPr="00F005A9">
        <w:rPr>
          <w:sz w:val="14"/>
          <w:szCs w:val="14"/>
        </w:rPr>
        <w:t xml:space="preserve">(figure </w:t>
      </w:r>
      <w:r>
        <w:rPr>
          <w:sz w:val="14"/>
          <w:szCs w:val="14"/>
        </w:rPr>
        <w:t xml:space="preserve">9 – refer to all other plots in appendix </w:t>
      </w:r>
      <w:r w:rsidR="001A0D31">
        <w:rPr>
          <w:sz w:val="14"/>
          <w:szCs w:val="14"/>
        </w:rPr>
        <w:t>i</w:t>
      </w:r>
      <w:r w:rsidR="00D85F2E">
        <w:rPr>
          <w:sz w:val="14"/>
          <w:szCs w:val="14"/>
        </w:rPr>
        <w:t>v</w:t>
      </w:r>
      <w:r w:rsidRPr="00F005A9">
        <w:rPr>
          <w:sz w:val="14"/>
          <w:szCs w:val="14"/>
        </w:rPr>
        <w:t>)</w:t>
      </w:r>
    </w:p>
    <w:p w14:paraId="111DDAE7" w14:textId="7DD4A9B4" w:rsidR="004921A7" w:rsidRDefault="001A0D31" w:rsidP="00756786">
      <w:pPr>
        <w:jc w:val="both"/>
      </w:pPr>
      <w:r w:rsidRPr="001A0D31">
        <w:t xml:space="preserve">An examination into the plots and it is apparent that there are no non-linear relationships other than the linear ones established earlier (through correlation). Therefore, the model using kNN regression would continue ideally with the same features </w:t>
      </w:r>
      <w:r>
        <w:t>narrowed down with correlation.</w:t>
      </w:r>
    </w:p>
    <w:p w14:paraId="627F578C" w14:textId="32D46236" w:rsidR="00FC433F" w:rsidRDefault="00FC433F" w:rsidP="00756786">
      <w:pPr>
        <w:jc w:val="both"/>
      </w:pPr>
      <w:r w:rsidRPr="00FC433F">
        <w:t>It should be recognised that kNN would ideally require that its features be standardised to achieve the best results possible</w:t>
      </w:r>
      <w:r w:rsidR="007558DF">
        <w:t xml:space="preserve"> </w:t>
      </w:r>
      <w:r w:rsidR="007558DF" w:rsidRPr="007558DF">
        <w:t>(KNN and Jones, 2020)</w:t>
      </w:r>
      <w:r w:rsidRPr="00FC433F">
        <w:t xml:space="preserve">. Since the k-nearest-neighbour algorithm relies on averaging points that are the closest membership of a k number of points, this means nearness is typically based on Euclidean distance. Therefore, neighbours will be biased towards the direction of the axis in which it has a smaller range, since their distance would be recognised as closer. Therefore, by standardising we ensure that the values of the </w:t>
      </w:r>
      <w:r w:rsidRPr="00FC433F">
        <w:lastRenderedPageBreak/>
        <w:t>predictors are all comparable on the same scale and that the distances between points of features are of an equal weight.</w:t>
      </w:r>
    </w:p>
    <w:p w14:paraId="2C5E8899" w14:textId="11EDFF0F" w:rsidR="00261982" w:rsidRDefault="00261982" w:rsidP="00756786">
      <w:pPr>
        <w:jc w:val="both"/>
      </w:pPr>
      <w:r>
        <w:t>Since the support vector regression</w:t>
      </w:r>
      <w:r w:rsidR="00B21BE7">
        <w:t xml:space="preserve"> (SVR)</w:t>
      </w:r>
      <w:r>
        <w:t xml:space="preserve"> model is </w:t>
      </w:r>
      <w:r w:rsidR="00B650BA">
        <w:t>expected</w:t>
      </w:r>
      <w:r>
        <w:t xml:space="preserve"> to use a linear kernel (explained in methodology and modelling), it will therefore construct a linear model using support vector machine principles. Thus, the same features that would be applied in the linear regression model would ideally </w:t>
      </w:r>
      <w:r w:rsidR="00336848">
        <w:t xml:space="preserve">be </w:t>
      </w:r>
      <w:r>
        <w:t>utilised here</w:t>
      </w:r>
      <w:r w:rsidR="00336848">
        <w:t xml:space="preserve"> too</w:t>
      </w:r>
      <w:r>
        <w:t>.</w:t>
      </w:r>
      <w:r w:rsidR="00B21BE7">
        <w:t xml:space="preserve"> SVR is however scale invariant and therefore requires the features to be standardised</w:t>
      </w:r>
      <w:r w:rsidR="0007731E">
        <w:t xml:space="preserve"> </w:t>
      </w:r>
      <w:r w:rsidR="0007731E" w:rsidRPr="0007731E">
        <w:t>(1.4. Support Vector Machines — scikit-learn 0.18.2 documentation, 2020)</w:t>
      </w:r>
      <w:r w:rsidR="00B21BE7">
        <w:t>.</w:t>
      </w:r>
    </w:p>
    <w:p w14:paraId="6088763D" w14:textId="0A9619E9" w:rsidR="00CC7380" w:rsidRDefault="00CC7380" w:rsidP="00CC7380">
      <w:pPr>
        <w:pStyle w:val="Heading1"/>
      </w:pPr>
      <w:r>
        <w:t>Methodology and Modelling</w:t>
      </w:r>
    </w:p>
    <w:p w14:paraId="3B6CBB70" w14:textId="70D91D23" w:rsidR="00CC7380" w:rsidRDefault="00DA2D4E" w:rsidP="00DA2D4E">
      <w:pPr>
        <w:pStyle w:val="Heading2"/>
      </w:pPr>
      <w:r>
        <w:t>Multiple Linear Regression</w:t>
      </w:r>
    </w:p>
    <w:p w14:paraId="76C461B6" w14:textId="3D441C7D" w:rsidR="00DA2D4E" w:rsidRDefault="00DA2D4E" w:rsidP="00756786">
      <w:pPr>
        <w:jc w:val="both"/>
      </w:pPr>
      <w:r>
        <w:t>Having derived the most correlated variables with 'SALARY', we ensure to obtain the most optimal model not through simply using the selected features but by an assessment with each combination that can be made with the predictors.</w:t>
      </w:r>
    </w:p>
    <w:p w14:paraId="3035AC28" w14:textId="161A4ADB" w:rsidR="00010A3D" w:rsidRDefault="00DA2D4E" w:rsidP="00756786">
      <w:pPr>
        <w:jc w:val="both"/>
      </w:pPr>
      <w:r>
        <w:t>Also, since multicollinearity is present between "WS", "DWS" and "OWS" we want to create combinations that only select one of these each time a set of combinations is made to be used in the model. This way we can ensure each combination does not suffer from multicollinearity.</w:t>
      </w:r>
    </w:p>
    <w:p w14:paraId="3E36E5F7" w14:textId="3D644650" w:rsidR="00DA2D4E" w:rsidRDefault="00DA2D4E" w:rsidP="00756786">
      <w:pPr>
        <w:jc w:val="both"/>
      </w:pPr>
      <w:r>
        <w:t>First presence of outliers will be addressed, through identification and then their subsequent removal. This is critical since the influence of outliers can have a large impact on predictor performance, this will be shown below where the performance differences in the cross validation and test sets are apparent.</w:t>
      </w:r>
    </w:p>
    <w:p w14:paraId="7E448F97" w14:textId="77777777" w:rsidR="002746C7" w:rsidRDefault="002746C7" w:rsidP="002746C7">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2745958F" w14:textId="77777777" w:rsidR="002746C7" w:rsidRDefault="002746C7" w:rsidP="002746C7">
      <w:pPr>
        <w:pStyle w:val="HTMLPreformatted"/>
        <w:shd w:val="clear" w:color="auto" w:fill="E3E4E6" w:themeFill="accent6" w:themeFillTint="33"/>
        <w:wordWrap w:val="0"/>
        <w:textAlignment w:val="baseline"/>
        <w:rPr>
          <w:color w:val="000000"/>
          <w:sz w:val="21"/>
          <w:szCs w:val="21"/>
        </w:rPr>
      </w:pPr>
      <w:r>
        <w:rPr>
          <w:color w:val="000000"/>
          <w:sz w:val="21"/>
          <w:szCs w:val="21"/>
        </w:rPr>
        <w:t>---------------WITH OUTLIERS---------------</w:t>
      </w:r>
    </w:p>
    <w:p w14:paraId="3387529C" w14:textId="77777777" w:rsidR="002746C7" w:rsidRDefault="002746C7" w:rsidP="002746C7">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69790555" w14:textId="77777777" w:rsidR="002746C7" w:rsidRDefault="002746C7" w:rsidP="002746C7">
      <w:pPr>
        <w:pStyle w:val="HTMLPreformatted"/>
        <w:shd w:val="clear" w:color="auto" w:fill="E3E4E6" w:themeFill="accent6" w:themeFillTint="33"/>
        <w:wordWrap w:val="0"/>
        <w:textAlignment w:val="baseline"/>
        <w:rPr>
          <w:color w:val="000000"/>
          <w:sz w:val="21"/>
          <w:szCs w:val="21"/>
        </w:rPr>
      </w:pPr>
      <w:r>
        <w:rPr>
          <w:color w:val="000000"/>
          <w:sz w:val="21"/>
          <w:szCs w:val="21"/>
        </w:rPr>
        <w:t>------OVERALL BEST MODEL BY CV-RMSE--------</w:t>
      </w:r>
    </w:p>
    <w:p w14:paraId="62CE85D6" w14:textId="77777777" w:rsidR="002746C7" w:rsidRDefault="002746C7" w:rsidP="002746C7">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27F15B87" w14:textId="77777777" w:rsidR="002746C7" w:rsidRDefault="002746C7" w:rsidP="002746C7">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71511C63" w14:textId="77777777" w:rsidR="002746C7" w:rsidRDefault="002746C7" w:rsidP="002746C7">
      <w:pPr>
        <w:pStyle w:val="HTMLPreformatted"/>
        <w:shd w:val="clear" w:color="auto" w:fill="E3E4E6" w:themeFill="accent6" w:themeFillTint="33"/>
        <w:wordWrap w:val="0"/>
        <w:textAlignment w:val="baseline"/>
        <w:rPr>
          <w:color w:val="000000"/>
          <w:sz w:val="21"/>
          <w:szCs w:val="21"/>
        </w:rPr>
      </w:pPr>
      <w:r>
        <w:rPr>
          <w:color w:val="000000"/>
          <w:sz w:val="21"/>
          <w:szCs w:val="21"/>
        </w:rPr>
        <w:t>Overall Best mlr model uses the features ['PER', 'DWS', 'Minutes', 'USG']</w:t>
      </w:r>
    </w:p>
    <w:p w14:paraId="4FBAF3B5" w14:textId="0509E696" w:rsidR="002746C7" w:rsidRDefault="002746C7" w:rsidP="002746C7">
      <w:pPr>
        <w:pStyle w:val="HTMLPreformatted"/>
        <w:shd w:val="clear" w:color="auto" w:fill="E3E4E6" w:themeFill="accent6" w:themeFillTint="33"/>
        <w:wordWrap w:val="0"/>
        <w:textAlignment w:val="baseline"/>
        <w:rPr>
          <w:color w:val="000000"/>
          <w:sz w:val="21"/>
          <w:szCs w:val="21"/>
        </w:rPr>
      </w:pPr>
      <w:r>
        <w:rPr>
          <w:color w:val="000000"/>
          <w:sz w:val="21"/>
          <w:szCs w:val="21"/>
        </w:rPr>
        <w:t>CV RMSE: 3.729</w:t>
      </w:r>
      <w:r w:rsidR="00EC3875">
        <w:rPr>
          <w:color w:val="000000"/>
          <w:sz w:val="21"/>
          <w:szCs w:val="21"/>
        </w:rPr>
        <w:t>3</w:t>
      </w:r>
    </w:p>
    <w:p w14:paraId="52243667" w14:textId="67DFACAE" w:rsidR="002746C7" w:rsidRDefault="002746C7" w:rsidP="002746C7">
      <w:pPr>
        <w:pStyle w:val="HTMLPreformatted"/>
        <w:shd w:val="clear" w:color="auto" w:fill="E3E4E6" w:themeFill="accent6" w:themeFillTint="33"/>
        <w:wordWrap w:val="0"/>
        <w:textAlignment w:val="baseline"/>
        <w:rPr>
          <w:color w:val="000000"/>
          <w:sz w:val="21"/>
          <w:szCs w:val="21"/>
        </w:rPr>
      </w:pPr>
      <w:r>
        <w:rPr>
          <w:color w:val="000000"/>
          <w:sz w:val="21"/>
          <w:szCs w:val="21"/>
        </w:rPr>
        <w:t>Test RMSE: 4.1146</w:t>
      </w:r>
    </w:p>
    <w:p w14:paraId="4EB7EAFA" w14:textId="42FF5321" w:rsidR="004548FC" w:rsidRDefault="004548FC" w:rsidP="002746C7">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7F8B3C2A" w14:textId="57EA331E" w:rsidR="002746C7" w:rsidRDefault="002746C7" w:rsidP="002746C7">
      <w:pPr>
        <w:pStyle w:val="HTMLPreformatted"/>
        <w:shd w:val="clear" w:color="auto" w:fill="E3E4E6" w:themeFill="accent6" w:themeFillTint="33"/>
        <w:wordWrap w:val="0"/>
        <w:textAlignment w:val="baseline"/>
        <w:rPr>
          <w:color w:val="000000"/>
          <w:sz w:val="21"/>
          <w:szCs w:val="21"/>
        </w:rPr>
      </w:pPr>
      <w:r>
        <w:rPr>
          <w:color w:val="000000"/>
          <w:sz w:val="21"/>
          <w:szCs w:val="21"/>
        </w:rPr>
        <w:t>-------------WITHOUT OUTLIERS--------------</w:t>
      </w:r>
    </w:p>
    <w:p w14:paraId="1B901537" w14:textId="77777777" w:rsidR="002746C7" w:rsidRDefault="002746C7" w:rsidP="002746C7">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018A9F7F" w14:textId="77777777" w:rsidR="002746C7" w:rsidRDefault="002746C7" w:rsidP="002746C7">
      <w:pPr>
        <w:pStyle w:val="HTMLPreformatted"/>
        <w:shd w:val="clear" w:color="auto" w:fill="E3E4E6" w:themeFill="accent6" w:themeFillTint="33"/>
        <w:wordWrap w:val="0"/>
        <w:textAlignment w:val="baseline"/>
        <w:rPr>
          <w:color w:val="000000"/>
          <w:sz w:val="21"/>
          <w:szCs w:val="21"/>
        </w:rPr>
      </w:pPr>
      <w:r>
        <w:rPr>
          <w:color w:val="000000"/>
          <w:sz w:val="21"/>
          <w:szCs w:val="21"/>
        </w:rPr>
        <w:t>------OVERALL BEST MODEL BY CV-RMSE--------</w:t>
      </w:r>
    </w:p>
    <w:p w14:paraId="3E158DAC" w14:textId="77777777" w:rsidR="002746C7" w:rsidRDefault="002746C7" w:rsidP="002746C7">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5BE8E4B6" w14:textId="77777777" w:rsidR="002746C7" w:rsidRDefault="002746C7" w:rsidP="002746C7">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109B0EA2" w14:textId="77777777" w:rsidR="002746C7" w:rsidRDefault="002746C7" w:rsidP="002746C7">
      <w:pPr>
        <w:pStyle w:val="HTMLPreformatted"/>
        <w:shd w:val="clear" w:color="auto" w:fill="E3E4E6" w:themeFill="accent6" w:themeFillTint="33"/>
        <w:wordWrap w:val="0"/>
        <w:textAlignment w:val="baseline"/>
        <w:rPr>
          <w:color w:val="000000"/>
          <w:sz w:val="21"/>
          <w:szCs w:val="21"/>
        </w:rPr>
      </w:pPr>
      <w:r>
        <w:rPr>
          <w:color w:val="000000"/>
          <w:sz w:val="21"/>
          <w:szCs w:val="21"/>
        </w:rPr>
        <w:t>Overall Best mlr model uses the features ['WS', 'Minutes', 'USG']</w:t>
      </w:r>
    </w:p>
    <w:p w14:paraId="278D21A3" w14:textId="0AF08527" w:rsidR="002746C7" w:rsidRDefault="002746C7" w:rsidP="002746C7">
      <w:pPr>
        <w:pStyle w:val="HTMLPreformatted"/>
        <w:shd w:val="clear" w:color="auto" w:fill="E3E4E6" w:themeFill="accent6" w:themeFillTint="33"/>
        <w:wordWrap w:val="0"/>
        <w:textAlignment w:val="baseline"/>
        <w:rPr>
          <w:color w:val="000000"/>
          <w:sz w:val="21"/>
          <w:szCs w:val="21"/>
        </w:rPr>
      </w:pPr>
      <w:r>
        <w:rPr>
          <w:color w:val="000000"/>
          <w:sz w:val="21"/>
          <w:szCs w:val="21"/>
        </w:rPr>
        <w:t xml:space="preserve">CV RMSE: </w:t>
      </w:r>
      <w:bookmarkStart w:id="0" w:name="_Hlk53698328"/>
      <w:r>
        <w:rPr>
          <w:color w:val="000000"/>
          <w:sz w:val="21"/>
          <w:szCs w:val="21"/>
        </w:rPr>
        <w:t>3.4782</w:t>
      </w:r>
      <w:bookmarkEnd w:id="0"/>
    </w:p>
    <w:p w14:paraId="6C503A50" w14:textId="7D28DE73" w:rsidR="002746C7" w:rsidRDefault="002746C7" w:rsidP="002746C7">
      <w:pPr>
        <w:pStyle w:val="HTMLPreformatted"/>
        <w:shd w:val="clear" w:color="auto" w:fill="E3E4E6" w:themeFill="accent6" w:themeFillTint="33"/>
        <w:wordWrap w:val="0"/>
        <w:textAlignment w:val="baseline"/>
        <w:rPr>
          <w:color w:val="000000"/>
          <w:sz w:val="21"/>
          <w:szCs w:val="21"/>
        </w:rPr>
      </w:pPr>
      <w:r>
        <w:rPr>
          <w:color w:val="000000"/>
          <w:sz w:val="21"/>
          <w:szCs w:val="21"/>
        </w:rPr>
        <w:t>Test RMSE: 4.06</w:t>
      </w:r>
      <w:r w:rsidR="00EC3875">
        <w:rPr>
          <w:color w:val="000000"/>
          <w:sz w:val="21"/>
          <w:szCs w:val="21"/>
        </w:rPr>
        <w:t>60</w:t>
      </w:r>
    </w:p>
    <w:p w14:paraId="06E7043A" w14:textId="58BE9BB2" w:rsidR="00F70A5C" w:rsidRDefault="004548FC" w:rsidP="00725A54">
      <w:r w:rsidRPr="00F005A9">
        <w:rPr>
          <w:sz w:val="14"/>
          <w:szCs w:val="14"/>
        </w:rPr>
        <w:t xml:space="preserve"> </w:t>
      </w:r>
      <w:r w:rsidR="00F70A5C" w:rsidRPr="00F005A9">
        <w:rPr>
          <w:sz w:val="14"/>
          <w:szCs w:val="14"/>
        </w:rPr>
        <w:t xml:space="preserve">(figure </w:t>
      </w:r>
      <w:r w:rsidR="00F70A5C">
        <w:rPr>
          <w:sz w:val="14"/>
          <w:szCs w:val="14"/>
        </w:rPr>
        <w:t>10</w:t>
      </w:r>
      <w:r>
        <w:rPr>
          <w:sz w:val="14"/>
          <w:szCs w:val="14"/>
        </w:rPr>
        <w:t xml:space="preserve"> – full results in appendix v</w:t>
      </w:r>
      <w:r w:rsidR="00F70A5C">
        <w:rPr>
          <w:sz w:val="14"/>
          <w:szCs w:val="14"/>
        </w:rPr>
        <w:t>)</w:t>
      </w:r>
    </w:p>
    <w:p w14:paraId="6D4B8F6E" w14:textId="272F4BC0" w:rsidR="00597264" w:rsidRPr="00725A54" w:rsidRDefault="002746C7" w:rsidP="00756786">
      <w:pPr>
        <w:jc w:val="both"/>
      </w:pPr>
      <w:r w:rsidRPr="002746C7">
        <w:t xml:space="preserve">Therefore, comparing the cross validation and test performance between the dataset with and without outliers, the difference is clear. Since the model without outliers provides the most </w:t>
      </w:r>
      <w:r w:rsidRPr="002746C7">
        <w:lastRenderedPageBreak/>
        <w:t xml:space="preserve">optimal </w:t>
      </w:r>
      <w:r w:rsidR="00F70A5C" w:rsidRPr="002746C7">
        <w:t>results,</w:t>
      </w:r>
      <w:r w:rsidRPr="002746C7">
        <w:t xml:space="preserve"> we will continue to use the best model that used training data which excluded the outliers.</w:t>
      </w:r>
    </w:p>
    <w:p w14:paraId="5D1D6274" w14:textId="4D73B3A7" w:rsidR="00756786" w:rsidRDefault="004548FC" w:rsidP="00756786">
      <w:pPr>
        <w:jc w:val="both"/>
      </w:pPr>
      <w:r>
        <w:t>N</w:t>
      </w:r>
      <w:r w:rsidRPr="004548FC">
        <w:t xml:space="preserve">ow, considering the performance of each of the model possibilities without outliers the best one used features </w:t>
      </w:r>
      <w:r w:rsidR="00350AF1">
        <w:t>“</w:t>
      </w:r>
      <w:r w:rsidRPr="004548FC">
        <w:t>WS</w:t>
      </w:r>
      <w:r w:rsidR="00350AF1">
        <w:t>”</w:t>
      </w:r>
      <w:r w:rsidRPr="004548FC">
        <w:t xml:space="preserve">, </w:t>
      </w:r>
      <w:r w:rsidR="00350AF1">
        <w:t>“</w:t>
      </w:r>
      <w:r w:rsidRPr="004548FC">
        <w:t>Minutes</w:t>
      </w:r>
      <w:r w:rsidR="00350AF1">
        <w:t>”</w:t>
      </w:r>
      <w:r w:rsidRPr="004548FC">
        <w:t xml:space="preserve"> and </w:t>
      </w:r>
      <w:r w:rsidR="00350AF1">
        <w:t>“</w:t>
      </w:r>
      <w:r w:rsidRPr="004548FC">
        <w:t>USG</w:t>
      </w:r>
      <w:r w:rsidR="00350AF1">
        <w:t>”</w:t>
      </w:r>
      <w:r w:rsidRPr="004548FC">
        <w:t>. This was selected as the most desirable, as it achieved the lowest cross-fold validation RMSE of $</w:t>
      </w:r>
      <w:r w:rsidR="00EC3875" w:rsidRPr="00EC3875">
        <w:t>3.4782</w:t>
      </w:r>
      <w:r w:rsidRPr="004548FC">
        <w:t xml:space="preserve"> million while also attaining an above target test RMSE of $</w:t>
      </w:r>
      <w:r w:rsidR="00EC3875" w:rsidRPr="00EC3875">
        <w:t>4.0660</w:t>
      </w:r>
      <w:r w:rsidR="00EC3875">
        <w:t xml:space="preserve"> </w:t>
      </w:r>
      <w:r w:rsidRPr="004548FC">
        <w:t>million. Although, there were models that performed better with the test dataset it is not correct methodology to select the best model on this basis.</w:t>
      </w:r>
    </w:p>
    <w:p w14:paraId="47529EE7" w14:textId="1A54B3AF" w:rsidR="00756786" w:rsidRDefault="00756786" w:rsidP="00756786">
      <w:pPr>
        <w:jc w:val="both"/>
      </w:pPr>
      <w:r>
        <w:t>While the model did perform overall well, it should be understood that multiple linear regression has a few assumptions that may impact its validity as a useful model. Therefore, these will be assessed to ensure that we are aware of limitations.</w:t>
      </w:r>
    </w:p>
    <w:p w14:paraId="680EE7B7" w14:textId="32C736A8" w:rsidR="00756786" w:rsidRDefault="00756786" w:rsidP="00756786">
      <w:pPr>
        <w:jc w:val="both"/>
      </w:pPr>
      <w:r>
        <w:t xml:space="preserve">The first assumption is that the features used follow some linear relationship. As observed in the pair plots and a thorough assessment of the correlations earlier, the selected features satisfy this assumption, as it shows some linearity with </w:t>
      </w:r>
      <w:r w:rsidR="00350AF1">
        <w:t>“</w:t>
      </w:r>
      <w:r>
        <w:t>SALARY</w:t>
      </w:r>
      <w:r w:rsidR="00350AF1">
        <w:t>”</w:t>
      </w:r>
      <w:r>
        <w:t>.</w:t>
      </w:r>
    </w:p>
    <w:p w14:paraId="4D44DBC8" w14:textId="6C4A2785" w:rsidR="00756786" w:rsidRDefault="00EC3875" w:rsidP="00756786">
      <w:pPr>
        <w:jc w:val="both"/>
      </w:pPr>
      <w:r>
        <w:rPr>
          <w:noProof/>
        </w:rPr>
        <w:drawing>
          <wp:anchor distT="0" distB="0" distL="114300" distR="114300" simplePos="0" relativeHeight="251723264" behindDoc="0" locked="0" layoutInCell="1" allowOverlap="1" wp14:anchorId="2D97D687" wp14:editId="6DABE183">
            <wp:simplePos x="0" y="0"/>
            <wp:positionH relativeFrom="column">
              <wp:posOffset>-173355</wp:posOffset>
            </wp:positionH>
            <wp:positionV relativeFrom="paragraph">
              <wp:posOffset>1049020</wp:posOffset>
            </wp:positionV>
            <wp:extent cx="2886075" cy="1924050"/>
            <wp:effectExtent l="0" t="0" r="9525" b="0"/>
            <wp:wrapTopAndBottom/>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6075"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59D7">
        <w:rPr>
          <w:noProof/>
        </w:rPr>
        <w:drawing>
          <wp:anchor distT="0" distB="0" distL="114300" distR="114300" simplePos="0" relativeHeight="251725312" behindDoc="0" locked="0" layoutInCell="1" allowOverlap="1" wp14:anchorId="3C33D292" wp14:editId="73DAFF4A">
            <wp:simplePos x="0" y="0"/>
            <wp:positionH relativeFrom="margin">
              <wp:align>center</wp:align>
            </wp:positionH>
            <wp:positionV relativeFrom="paragraph">
              <wp:posOffset>3046399</wp:posOffset>
            </wp:positionV>
            <wp:extent cx="2886323" cy="1924215"/>
            <wp:effectExtent l="0" t="0" r="9525" b="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6323" cy="1924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59D7">
        <w:rPr>
          <w:noProof/>
        </w:rPr>
        <w:drawing>
          <wp:anchor distT="0" distB="0" distL="114300" distR="114300" simplePos="0" relativeHeight="251724288" behindDoc="0" locked="0" layoutInCell="1" allowOverlap="1" wp14:anchorId="207DCD8A" wp14:editId="43E0AD17">
            <wp:simplePos x="0" y="0"/>
            <wp:positionH relativeFrom="column">
              <wp:posOffset>2776220</wp:posOffset>
            </wp:positionH>
            <wp:positionV relativeFrom="paragraph">
              <wp:posOffset>1050925</wp:posOffset>
            </wp:positionV>
            <wp:extent cx="2886075" cy="1924050"/>
            <wp:effectExtent l="0" t="0" r="9525" b="0"/>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6075"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6786">
        <w:t xml:space="preserve">Next, we need to assess for </w:t>
      </w:r>
      <w:r w:rsidR="00350AF1">
        <w:t>exogeneity</w:t>
      </w:r>
      <w:r w:rsidR="00756786">
        <w:t xml:space="preserve"> i.e. the residuals are independent and uncorrelated. Since we would need to determine for </w:t>
      </w:r>
      <w:r w:rsidR="00350AF1">
        <w:t>omitted</w:t>
      </w:r>
      <w:r w:rsidR="00756786">
        <w:t xml:space="preserve"> variable bias (OVB) through assessing the correlations of each variable, the fact that the dataset does not contain all the official NBA metrics of each individual, it is not possible to use OVB in understanding the assumption for </w:t>
      </w:r>
      <w:r w:rsidR="00350AF1">
        <w:t>exogeneity</w:t>
      </w:r>
      <w:r w:rsidR="00756786">
        <w:t>. However, through a residual plot with each of the predictor variables we should be able to determine if there is an indication of possible correlations amongst the errors.</w:t>
      </w:r>
    </w:p>
    <w:p w14:paraId="78452BEC" w14:textId="7553C5C7" w:rsidR="00D259D7" w:rsidRDefault="00D259D7" w:rsidP="00756786">
      <w:pPr>
        <w:jc w:val="both"/>
      </w:pPr>
      <w:r w:rsidRPr="00F005A9">
        <w:rPr>
          <w:sz w:val="14"/>
          <w:szCs w:val="14"/>
        </w:rPr>
        <w:t xml:space="preserve">(figure </w:t>
      </w:r>
      <w:r>
        <w:rPr>
          <w:sz w:val="14"/>
          <w:szCs w:val="14"/>
        </w:rPr>
        <w:t>1</w:t>
      </w:r>
      <w:r w:rsidR="00EC1F7E">
        <w:rPr>
          <w:sz w:val="14"/>
          <w:szCs w:val="14"/>
        </w:rPr>
        <w:t>1)</w:t>
      </w:r>
    </w:p>
    <w:p w14:paraId="0AE40932" w14:textId="10892460" w:rsidR="00350AF1" w:rsidRDefault="00F66FB6" w:rsidP="00756786">
      <w:pPr>
        <w:jc w:val="both"/>
      </w:pPr>
      <w:r w:rsidRPr="00F66FB6">
        <w:lastRenderedPageBreak/>
        <w:t>Examining the plots above, it is apparent that the residuals relatively random and thus suggest that the errors are not correlated. While we could accept this assumption as satisfied it is important to consider that our lack to be able to assess for OVB limits our confidence to do so and must be acknowledged.</w:t>
      </w:r>
    </w:p>
    <w:p w14:paraId="3DF8F2EB" w14:textId="1BBA348E" w:rsidR="003D1DCF" w:rsidRDefault="007721B0" w:rsidP="00756786">
      <w:pPr>
        <w:jc w:val="both"/>
      </w:pPr>
      <w:r w:rsidRPr="007721B0">
        <w:t>Moreover, the residual plots also imply the presence of homoscedastic errors. This means that the errors are of constant variance, as indicated above. Hence, the assumption for homoscedasticity is satisfied.</w:t>
      </w:r>
    </w:p>
    <w:p w14:paraId="517EF52A" w14:textId="4115663B" w:rsidR="007721B0" w:rsidRDefault="007721B0" w:rsidP="00756786">
      <w:pPr>
        <w:jc w:val="both"/>
      </w:pPr>
      <w:r w:rsidRPr="007721B0">
        <w:t>In assessing for finite fourth moments, it can be concluded as satisfied since the predictor and response variables can only exist as finite values.</w:t>
      </w:r>
    </w:p>
    <w:p w14:paraId="6CFFB54E" w14:textId="25145075" w:rsidR="007721B0" w:rsidRDefault="007721B0" w:rsidP="00756786">
      <w:pPr>
        <w:jc w:val="both"/>
      </w:pPr>
      <w:r w:rsidRPr="007721B0">
        <w:t>A simple VIF assessment of the selected features should be able to delineate if multicollinearity is present</w:t>
      </w:r>
      <w:r>
        <w:t xml:space="preserve"> and thus if the assumption </w:t>
      </w:r>
      <w:r w:rsidR="00CA5117">
        <w:t xml:space="preserve">for no perfect collinearity </w:t>
      </w:r>
      <w:r>
        <w:t>is satisfied</w:t>
      </w:r>
      <w:r w:rsidRPr="007721B0">
        <w:t>.</w:t>
      </w:r>
    </w:p>
    <w:p w14:paraId="4D8BB93F" w14:textId="1CE85FE8" w:rsidR="00D259D7" w:rsidRDefault="00D259D7" w:rsidP="00C15724">
      <w:pPr>
        <w:pStyle w:val="HTMLPreformatted"/>
        <w:shd w:val="clear" w:color="auto" w:fill="E3E4E6" w:themeFill="accent6" w:themeFillTint="33"/>
        <w:wordWrap w:val="0"/>
        <w:textAlignment w:val="baseline"/>
        <w:rPr>
          <w:color w:val="000000"/>
          <w:sz w:val="21"/>
          <w:szCs w:val="21"/>
        </w:rPr>
      </w:pPr>
      <w:r>
        <w:rPr>
          <w:color w:val="000000"/>
          <w:sz w:val="21"/>
          <w:szCs w:val="21"/>
        </w:rPr>
        <w:t>VIFs with WS, Minutes, USG: [2.066</w:t>
      </w:r>
      <w:r w:rsidR="00EC3875">
        <w:rPr>
          <w:color w:val="000000"/>
          <w:sz w:val="21"/>
          <w:szCs w:val="21"/>
        </w:rPr>
        <w:t>3</w:t>
      </w:r>
      <w:r>
        <w:rPr>
          <w:color w:val="000000"/>
          <w:sz w:val="21"/>
          <w:szCs w:val="21"/>
        </w:rPr>
        <w:t>, 2.1004, 1.0888],max_vif: 2.1004</w:t>
      </w:r>
    </w:p>
    <w:p w14:paraId="2D7C6395" w14:textId="32F983A7" w:rsidR="00C15724" w:rsidRDefault="00C15724" w:rsidP="00756786">
      <w:pPr>
        <w:jc w:val="both"/>
      </w:pPr>
      <w:r w:rsidRPr="00F005A9">
        <w:rPr>
          <w:sz w:val="14"/>
          <w:szCs w:val="14"/>
        </w:rPr>
        <w:t xml:space="preserve">(figure </w:t>
      </w:r>
      <w:r>
        <w:rPr>
          <w:sz w:val="14"/>
          <w:szCs w:val="14"/>
        </w:rPr>
        <w:t xml:space="preserve">12) </w:t>
      </w:r>
    </w:p>
    <w:p w14:paraId="08FBAECA" w14:textId="77777777" w:rsidR="00580841" w:rsidRDefault="00CA5117" w:rsidP="00756786">
      <w:pPr>
        <w:jc w:val="both"/>
      </w:pPr>
      <w:r w:rsidRPr="00CA5117">
        <w:t>Since, the features all possess a VIF less than 3, its highest being only 2.1, it is appropriate to conclude that the assumption for no perfect collinearity is satisfied.</w:t>
      </w:r>
    </w:p>
    <w:p w14:paraId="3F2D8794" w14:textId="77777777" w:rsidR="001C1BE6" w:rsidRDefault="00580841" w:rsidP="00756786">
      <w:pPr>
        <w:jc w:val="both"/>
      </w:pPr>
      <w:r w:rsidRPr="00580841">
        <w:t>Unfortunately, the assumption for independence of the predictors might be problematic, given that the performance of an individual is hard to assess since much of it depends on overall team performance. Therefore, there is the slight possibility that some of the observations may be dependent across players from the same team.</w:t>
      </w:r>
    </w:p>
    <w:p w14:paraId="675ADEC3" w14:textId="77777777" w:rsidR="001C1BE6" w:rsidRDefault="001C1BE6" w:rsidP="00756786">
      <w:pPr>
        <w:jc w:val="both"/>
      </w:pPr>
      <w:r w:rsidRPr="001C1BE6">
        <w:t>Therefore, the use of the multiple linear regression model is relatively justified given its overall good performance and satisfying of most assumptions.</w:t>
      </w:r>
    </w:p>
    <w:p w14:paraId="518BEF42" w14:textId="77777777" w:rsidR="00B47D13" w:rsidRDefault="00B47D13" w:rsidP="00B47D13">
      <w:pPr>
        <w:pStyle w:val="Heading2"/>
      </w:pPr>
      <w:r>
        <w:t>kNN Regression</w:t>
      </w:r>
    </w:p>
    <w:p w14:paraId="121691AA" w14:textId="77777777" w:rsidR="009431DF" w:rsidRDefault="009431DF" w:rsidP="00B47D13">
      <w:r w:rsidRPr="009431DF">
        <w:t>Similarly, to select the most optimal model we will construct one for every different combination of the selected features and then assess each combination against each other with its best k (i.e. the nearest neighbours parameter).</w:t>
      </w:r>
    </w:p>
    <w:p w14:paraId="2720F5AB" w14:textId="65867350" w:rsidR="00CF2E2B" w:rsidRDefault="009431DF" w:rsidP="00B47D13">
      <w:r w:rsidRPr="009431DF">
        <w:t>Since, we want to be sure that the models are not subject to multicollinearity, as we did earlier, we will attempt to build a model for each of the multicollinear features "WS", "DWS" and "OWS". That means each set of combinations will have a multicollinear feature replaced with a different one.</w:t>
      </w:r>
      <w:r w:rsidR="00CF2E2B">
        <w:t xml:space="preserve"> </w:t>
      </w:r>
    </w:p>
    <w:p w14:paraId="690C2E85" w14:textId="77777777" w:rsidR="00AE78AE" w:rsidRPr="00D00410" w:rsidRDefault="00AE78AE" w:rsidP="00D93C0D">
      <w:pPr>
        <w:pStyle w:val="HTMLPreformatted"/>
        <w:shd w:val="clear" w:color="auto" w:fill="E3E4E6" w:themeFill="accent6" w:themeFillTint="33"/>
        <w:wordWrap w:val="0"/>
        <w:textAlignment w:val="baseline"/>
        <w:rPr>
          <w:color w:val="000000"/>
          <w:sz w:val="18"/>
          <w:szCs w:val="18"/>
        </w:rPr>
      </w:pPr>
      <w:r w:rsidRPr="00D00410">
        <w:rPr>
          <w:color w:val="000000"/>
          <w:sz w:val="18"/>
          <w:szCs w:val="18"/>
        </w:rPr>
        <w:t>-------------------------------------------</w:t>
      </w:r>
    </w:p>
    <w:p w14:paraId="1361A63F" w14:textId="77777777" w:rsidR="00AE78AE" w:rsidRPr="00D00410" w:rsidRDefault="00AE78AE" w:rsidP="00D93C0D">
      <w:pPr>
        <w:pStyle w:val="HTMLPreformatted"/>
        <w:shd w:val="clear" w:color="auto" w:fill="E3E4E6" w:themeFill="accent6" w:themeFillTint="33"/>
        <w:wordWrap w:val="0"/>
        <w:textAlignment w:val="baseline"/>
        <w:rPr>
          <w:color w:val="000000"/>
          <w:sz w:val="18"/>
          <w:szCs w:val="18"/>
        </w:rPr>
      </w:pPr>
      <w:r w:rsidRPr="00D00410">
        <w:rPr>
          <w:color w:val="000000"/>
          <w:sz w:val="18"/>
          <w:szCs w:val="18"/>
        </w:rPr>
        <w:t>------OVERALL BEST MODEL BY CV-RMSE--------</w:t>
      </w:r>
    </w:p>
    <w:p w14:paraId="24337104" w14:textId="77777777" w:rsidR="00AE78AE" w:rsidRPr="00D00410" w:rsidRDefault="00AE78AE" w:rsidP="00D93C0D">
      <w:pPr>
        <w:pStyle w:val="HTMLPreformatted"/>
        <w:shd w:val="clear" w:color="auto" w:fill="E3E4E6" w:themeFill="accent6" w:themeFillTint="33"/>
        <w:wordWrap w:val="0"/>
        <w:textAlignment w:val="baseline"/>
        <w:rPr>
          <w:color w:val="000000"/>
          <w:sz w:val="18"/>
          <w:szCs w:val="18"/>
        </w:rPr>
      </w:pPr>
      <w:r w:rsidRPr="00D00410">
        <w:rPr>
          <w:color w:val="000000"/>
          <w:sz w:val="18"/>
          <w:szCs w:val="18"/>
        </w:rPr>
        <w:t>-------------------------------------------</w:t>
      </w:r>
    </w:p>
    <w:p w14:paraId="64836DC8" w14:textId="77777777" w:rsidR="00AE78AE" w:rsidRPr="00D00410" w:rsidRDefault="00AE78AE" w:rsidP="00D93C0D">
      <w:pPr>
        <w:pStyle w:val="HTMLPreformatted"/>
        <w:shd w:val="clear" w:color="auto" w:fill="E3E4E6" w:themeFill="accent6" w:themeFillTint="33"/>
        <w:wordWrap w:val="0"/>
        <w:textAlignment w:val="baseline"/>
        <w:rPr>
          <w:color w:val="000000"/>
          <w:sz w:val="18"/>
          <w:szCs w:val="18"/>
        </w:rPr>
      </w:pPr>
      <w:r w:rsidRPr="00D00410">
        <w:rPr>
          <w:color w:val="000000"/>
          <w:sz w:val="18"/>
          <w:szCs w:val="18"/>
        </w:rPr>
        <w:t>-------------------------------------------</w:t>
      </w:r>
    </w:p>
    <w:p w14:paraId="21178EDD" w14:textId="77777777" w:rsidR="00AE78AE" w:rsidRPr="00D00410" w:rsidRDefault="00AE78AE" w:rsidP="00D93C0D">
      <w:pPr>
        <w:pStyle w:val="HTMLPreformatted"/>
        <w:shd w:val="clear" w:color="auto" w:fill="E3E4E6" w:themeFill="accent6" w:themeFillTint="33"/>
        <w:wordWrap w:val="0"/>
        <w:textAlignment w:val="baseline"/>
        <w:rPr>
          <w:color w:val="000000"/>
          <w:sz w:val="18"/>
          <w:szCs w:val="18"/>
        </w:rPr>
      </w:pPr>
      <w:r w:rsidRPr="00D00410">
        <w:rPr>
          <w:color w:val="000000"/>
          <w:sz w:val="18"/>
          <w:szCs w:val="18"/>
        </w:rPr>
        <w:t>Overall Best kNN model uses the features ['PER', 'DWS', 'Minutes', 'USG']</w:t>
      </w:r>
    </w:p>
    <w:p w14:paraId="1FD07BC5" w14:textId="62D527A3" w:rsidR="00AE78AE" w:rsidRPr="00D00410" w:rsidRDefault="00AE78AE" w:rsidP="00D93C0D">
      <w:pPr>
        <w:pStyle w:val="HTMLPreformatted"/>
        <w:shd w:val="clear" w:color="auto" w:fill="E3E4E6" w:themeFill="accent6" w:themeFillTint="33"/>
        <w:wordWrap w:val="0"/>
        <w:textAlignment w:val="baseline"/>
        <w:rPr>
          <w:color w:val="000000"/>
          <w:sz w:val="18"/>
          <w:szCs w:val="18"/>
        </w:rPr>
      </w:pPr>
      <w:r w:rsidRPr="00D00410">
        <w:rPr>
          <w:color w:val="000000"/>
          <w:sz w:val="18"/>
          <w:szCs w:val="18"/>
        </w:rPr>
        <w:t xml:space="preserve">CV RMSE: </w:t>
      </w:r>
      <w:bookmarkStart w:id="1" w:name="_Hlk53698644"/>
      <w:r w:rsidRPr="00D00410">
        <w:rPr>
          <w:color w:val="000000"/>
          <w:sz w:val="18"/>
          <w:szCs w:val="18"/>
        </w:rPr>
        <w:t>3.6202</w:t>
      </w:r>
      <w:bookmarkEnd w:id="1"/>
    </w:p>
    <w:p w14:paraId="1C28F2FC" w14:textId="0F08143C" w:rsidR="00AE78AE" w:rsidRPr="00D00410" w:rsidRDefault="00AE78AE" w:rsidP="00D93C0D">
      <w:pPr>
        <w:pStyle w:val="HTMLPreformatted"/>
        <w:shd w:val="clear" w:color="auto" w:fill="E3E4E6" w:themeFill="accent6" w:themeFillTint="33"/>
        <w:wordWrap w:val="0"/>
        <w:textAlignment w:val="baseline"/>
        <w:rPr>
          <w:color w:val="000000"/>
          <w:sz w:val="18"/>
          <w:szCs w:val="18"/>
        </w:rPr>
      </w:pPr>
      <w:r w:rsidRPr="00D00410">
        <w:rPr>
          <w:color w:val="000000"/>
          <w:sz w:val="18"/>
          <w:szCs w:val="18"/>
        </w:rPr>
        <w:t>Test RMSE: 4.0645</w:t>
      </w:r>
    </w:p>
    <w:p w14:paraId="69FE6CC9" w14:textId="77777777" w:rsidR="00AE78AE" w:rsidRPr="00D00410" w:rsidRDefault="00AE78AE" w:rsidP="00D93C0D">
      <w:pPr>
        <w:pStyle w:val="HTMLPreformatted"/>
        <w:shd w:val="clear" w:color="auto" w:fill="E3E4E6" w:themeFill="accent6" w:themeFillTint="33"/>
        <w:wordWrap w:val="0"/>
        <w:textAlignment w:val="baseline"/>
        <w:rPr>
          <w:color w:val="000000"/>
          <w:sz w:val="18"/>
          <w:szCs w:val="18"/>
        </w:rPr>
      </w:pPr>
      <w:r w:rsidRPr="00D00410">
        <w:rPr>
          <w:color w:val="000000"/>
          <w:sz w:val="18"/>
          <w:szCs w:val="18"/>
        </w:rPr>
        <w:t>Number of neighbours: 11</w:t>
      </w:r>
    </w:p>
    <w:p w14:paraId="466F039A" w14:textId="43C243DC" w:rsidR="00AE78AE" w:rsidRDefault="00AE78AE" w:rsidP="00AE78AE">
      <w:r w:rsidRPr="00F005A9">
        <w:rPr>
          <w:sz w:val="14"/>
          <w:szCs w:val="14"/>
        </w:rPr>
        <w:t xml:space="preserve">(figure </w:t>
      </w:r>
      <w:r>
        <w:rPr>
          <w:sz w:val="14"/>
          <w:szCs w:val="14"/>
        </w:rPr>
        <w:t>13 – full results in appendix v</w:t>
      </w:r>
      <w:r w:rsidR="00822BAE">
        <w:rPr>
          <w:sz w:val="14"/>
          <w:szCs w:val="14"/>
        </w:rPr>
        <w:t>i</w:t>
      </w:r>
      <w:r>
        <w:rPr>
          <w:sz w:val="14"/>
          <w:szCs w:val="14"/>
        </w:rPr>
        <w:t>)</w:t>
      </w:r>
    </w:p>
    <w:p w14:paraId="6E024037" w14:textId="5A93E462" w:rsidR="00CA147B" w:rsidRDefault="009F490D" w:rsidP="00B47D13">
      <w:r w:rsidRPr="009F490D">
        <w:t xml:space="preserve">After formulating each of the different model possibilities the best model used features </w:t>
      </w:r>
      <w:r w:rsidR="003911C1">
        <w:t>“</w:t>
      </w:r>
      <w:r w:rsidRPr="009F490D">
        <w:t>PER</w:t>
      </w:r>
      <w:r w:rsidR="003911C1">
        <w:t>”</w:t>
      </w:r>
      <w:r w:rsidRPr="009F490D">
        <w:t xml:space="preserve">, </w:t>
      </w:r>
      <w:r w:rsidR="003911C1">
        <w:t>“</w:t>
      </w:r>
      <w:r w:rsidRPr="009F490D">
        <w:t>DWS</w:t>
      </w:r>
      <w:r w:rsidR="003911C1">
        <w:t>”</w:t>
      </w:r>
      <w:r w:rsidRPr="009F490D">
        <w:t xml:space="preserve">, </w:t>
      </w:r>
      <w:r w:rsidR="003911C1">
        <w:t>“</w:t>
      </w:r>
      <w:r w:rsidRPr="009F490D">
        <w:t>Minutes</w:t>
      </w:r>
      <w:r w:rsidR="003911C1">
        <w:t>”</w:t>
      </w:r>
      <w:r w:rsidRPr="009F490D">
        <w:t xml:space="preserve"> and </w:t>
      </w:r>
      <w:r w:rsidR="003911C1">
        <w:t>“</w:t>
      </w:r>
      <w:r w:rsidRPr="009F490D">
        <w:t>USG</w:t>
      </w:r>
      <w:r w:rsidR="003911C1">
        <w:t xml:space="preserve">” </w:t>
      </w:r>
      <w:r w:rsidRPr="009F490D">
        <w:t>with the k set to 11. This was decided as the most optimal, since it achieved the lowest cross-fold validation RMSE of $</w:t>
      </w:r>
      <w:r w:rsidR="00F7156E" w:rsidRPr="00F7156E">
        <w:t>3.6202</w:t>
      </w:r>
      <w:r w:rsidR="00F7156E">
        <w:t xml:space="preserve"> </w:t>
      </w:r>
      <w:r w:rsidRPr="009F490D">
        <w:t xml:space="preserve">million. It also </w:t>
      </w:r>
      <w:r w:rsidRPr="009F490D">
        <w:lastRenderedPageBreak/>
        <w:t>successfully achieved an above target test RMSE of $</w:t>
      </w:r>
      <w:r w:rsidR="00F7156E" w:rsidRPr="00F7156E">
        <w:t>4.0645</w:t>
      </w:r>
      <w:r w:rsidR="00F7156E">
        <w:t xml:space="preserve"> </w:t>
      </w:r>
      <w:r w:rsidRPr="009F490D">
        <w:t xml:space="preserve">million, however, the model using the features </w:t>
      </w:r>
      <w:r w:rsidR="003911C1">
        <w:t>“</w:t>
      </w:r>
      <w:r w:rsidRPr="009F490D">
        <w:t>PER</w:t>
      </w:r>
      <w:r w:rsidR="003911C1">
        <w:t>”</w:t>
      </w:r>
      <w:r w:rsidRPr="009F490D">
        <w:t xml:space="preserve">, </w:t>
      </w:r>
      <w:r w:rsidR="003911C1">
        <w:t>“</w:t>
      </w:r>
      <w:r w:rsidRPr="009F490D">
        <w:t>WS</w:t>
      </w:r>
      <w:r w:rsidR="003911C1">
        <w:t>”</w:t>
      </w:r>
      <w:r w:rsidRPr="009F490D">
        <w:t xml:space="preserve"> and </w:t>
      </w:r>
      <w:r w:rsidR="003911C1">
        <w:t>“</w:t>
      </w:r>
      <w:r w:rsidRPr="009F490D">
        <w:t>Minutes</w:t>
      </w:r>
      <w:r w:rsidR="003911C1">
        <w:t>”</w:t>
      </w:r>
      <w:r w:rsidRPr="009F490D">
        <w:t xml:space="preserve"> was able to attain a lower test RMSE. Having said that, it is not correct methodology to select the best model on the basis of test data performance, but rather cross-validation performance. This is why we have accepted the model with </w:t>
      </w:r>
      <w:r w:rsidR="003911C1">
        <w:t>“</w:t>
      </w:r>
      <w:r w:rsidRPr="009F490D">
        <w:t>PER</w:t>
      </w:r>
      <w:r w:rsidR="003911C1">
        <w:t>”</w:t>
      </w:r>
      <w:r w:rsidRPr="009F490D">
        <w:t xml:space="preserve">, </w:t>
      </w:r>
      <w:r w:rsidR="003911C1">
        <w:t>“</w:t>
      </w:r>
      <w:r w:rsidRPr="009F490D">
        <w:t>DWS</w:t>
      </w:r>
      <w:r w:rsidR="003911C1">
        <w:t>”</w:t>
      </w:r>
      <w:r w:rsidRPr="009F490D">
        <w:t xml:space="preserve">, </w:t>
      </w:r>
      <w:r w:rsidR="003911C1">
        <w:t>“</w:t>
      </w:r>
      <w:r w:rsidRPr="009F490D">
        <w:t>Minutes</w:t>
      </w:r>
      <w:r w:rsidR="003911C1">
        <w:t>”</w:t>
      </w:r>
      <w:r w:rsidRPr="009F490D">
        <w:t xml:space="preserve"> and </w:t>
      </w:r>
      <w:r w:rsidR="003911C1">
        <w:t>“</w:t>
      </w:r>
      <w:r w:rsidRPr="009F490D">
        <w:t>USG</w:t>
      </w:r>
      <w:r w:rsidR="003911C1">
        <w:t>”</w:t>
      </w:r>
      <w:r w:rsidRPr="009F490D">
        <w:t xml:space="preserve"> as the best.</w:t>
      </w:r>
    </w:p>
    <w:p w14:paraId="319355F2" w14:textId="77777777" w:rsidR="00B22708" w:rsidRDefault="003911C1" w:rsidP="00B47D13">
      <w:r w:rsidRPr="003911C1">
        <w:t>Since, the kNN model</w:t>
      </w:r>
      <w:r w:rsidR="00CD2F5D">
        <w:t xml:space="preserve"> is non-parametric there are no assumptions made on the underlying data distribution</w:t>
      </w:r>
      <w:r w:rsidRPr="003911C1">
        <w:t>, it is possible to accept the above best model as a</w:t>
      </w:r>
      <w:r w:rsidR="00A21EB0">
        <w:t xml:space="preserve">n alternative </w:t>
      </w:r>
      <w:r w:rsidRPr="003911C1">
        <w:t xml:space="preserve">means to predicting </w:t>
      </w:r>
      <w:r>
        <w:t>“</w:t>
      </w:r>
      <w:r w:rsidRPr="003911C1">
        <w:t>SALARY</w:t>
      </w:r>
      <w:r>
        <w:t>”</w:t>
      </w:r>
      <w:r w:rsidRPr="003911C1">
        <w:t>.</w:t>
      </w:r>
      <w:r w:rsidR="00CD2F5D" w:rsidRPr="00CD2F5D">
        <w:t xml:space="preserve"> </w:t>
      </w:r>
    </w:p>
    <w:p w14:paraId="1D9FE4DE" w14:textId="77777777" w:rsidR="000C68E5" w:rsidRDefault="00822BAE" w:rsidP="00822BAE">
      <w:pPr>
        <w:pStyle w:val="Heading2"/>
      </w:pPr>
      <w:r>
        <w:t>Support Vector</w:t>
      </w:r>
      <w:r w:rsidR="000C68E5">
        <w:t xml:space="preserve"> Regression</w:t>
      </w:r>
    </w:p>
    <w:p w14:paraId="23D70C9F" w14:textId="4EFC06E7" w:rsidR="00AD1A12" w:rsidRDefault="00AD1A12" w:rsidP="000C68E5">
      <w:r w:rsidRPr="00AD1A12">
        <w:t>Support vector regression (SVR) utilises similar principles as it does in support vector machine classification and may be a possible model solution alternative. SVRs operate on the basis of kernels, where they can adapt to either linear or non-linear type data and may offer more flexibility and control</w:t>
      </w:r>
      <w:r w:rsidR="00E50049">
        <w:t xml:space="preserve"> </w:t>
      </w:r>
      <w:r w:rsidR="00E50049" w:rsidRPr="00E50049">
        <w:t>(Learning and Sethi, 2020)</w:t>
      </w:r>
      <w:r w:rsidRPr="00AD1A12">
        <w:t>. Moreover, the model is more robust to outliers and is less computationally expensive as compared to kNN and MLR models</w:t>
      </w:r>
      <w:r w:rsidR="00E50049">
        <w:t xml:space="preserve"> </w:t>
      </w:r>
      <w:r w:rsidR="00E50049" w:rsidRPr="00E50049">
        <w:t>(Regression, 2020)</w:t>
      </w:r>
      <w:r w:rsidRPr="00AD1A12">
        <w:t>. It is through these advantages that the model could possibly outperform the other two.</w:t>
      </w:r>
    </w:p>
    <w:p w14:paraId="3EDEB4DC" w14:textId="5D08E77C" w:rsidR="002D69F9" w:rsidRDefault="00AD1A12" w:rsidP="000C68E5">
      <w:r w:rsidRPr="00AD1A12">
        <w:t>Utilising principles in support vector machines, support vector regression selects the hyperplane between the features that covers the most points given a margin of tolerance from the hyperplane. SVR as a quadratic programming model, it uses a different method to optimising for errors in training, and that is through only taking the distances of points that are not bound within the constraints i.e. the margin of tolerance</w:t>
      </w:r>
      <w:r w:rsidR="00723997">
        <w:t xml:space="preserve"> </w:t>
      </w:r>
      <w:r w:rsidR="00723997" w:rsidRPr="00E50049">
        <w:t>(Learning and Sethi, 2020)</w:t>
      </w:r>
      <w:r w:rsidRPr="00AD1A12">
        <w:t>.</w:t>
      </w:r>
    </w:p>
    <w:p w14:paraId="496E01B4" w14:textId="77777777" w:rsidR="00793634" w:rsidRDefault="002D69F9" w:rsidP="000C68E5">
      <w:r w:rsidRPr="002D69F9">
        <w:t>As observed earlier in the scatter plots between the features and "SALARY", the best relationship that could be observed amongst the variables was a linear association. Therefore, we will use a linear kernel for the SVR model.</w:t>
      </w:r>
    </w:p>
    <w:p w14:paraId="0D992DF9" w14:textId="7EF8F70D" w:rsidR="00582A8F" w:rsidRDefault="00793634" w:rsidP="000C68E5">
      <w:r>
        <w:t>Although, a linear relationship is formulated amongst the features, no comparison of performance between training datasets, with and without outliers, is necessary.</w:t>
      </w:r>
      <w:r w:rsidR="00D15FDE">
        <w:t xml:space="preserve"> </w:t>
      </w:r>
      <w:r w:rsidR="00520AC8">
        <w:t>This is due to SVR being robust to outliers as mentioned before.</w:t>
      </w:r>
    </w:p>
    <w:p w14:paraId="2C4AE275" w14:textId="77777777" w:rsidR="00582A8F" w:rsidRPr="00582A8F" w:rsidRDefault="00582A8F" w:rsidP="00F8220A">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82A8F">
        <w:rPr>
          <w:rFonts w:ascii="Courier New" w:eastAsia="Times New Roman" w:hAnsi="Courier New" w:cs="Courier New"/>
          <w:color w:val="000000"/>
          <w:sz w:val="21"/>
          <w:szCs w:val="21"/>
        </w:rPr>
        <w:t>-------------------------------------------</w:t>
      </w:r>
    </w:p>
    <w:p w14:paraId="4FDE7333" w14:textId="77777777" w:rsidR="00582A8F" w:rsidRPr="00582A8F" w:rsidRDefault="00582A8F" w:rsidP="00F8220A">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82A8F">
        <w:rPr>
          <w:rFonts w:ascii="Courier New" w:eastAsia="Times New Roman" w:hAnsi="Courier New" w:cs="Courier New"/>
          <w:color w:val="000000"/>
          <w:sz w:val="21"/>
          <w:szCs w:val="21"/>
        </w:rPr>
        <w:t>------OVERALL BEST MODEL BY CV-RMSE--------</w:t>
      </w:r>
    </w:p>
    <w:p w14:paraId="23F65D6C" w14:textId="77777777" w:rsidR="00582A8F" w:rsidRPr="00582A8F" w:rsidRDefault="00582A8F" w:rsidP="00F8220A">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82A8F">
        <w:rPr>
          <w:rFonts w:ascii="Courier New" w:eastAsia="Times New Roman" w:hAnsi="Courier New" w:cs="Courier New"/>
          <w:color w:val="000000"/>
          <w:sz w:val="21"/>
          <w:szCs w:val="21"/>
        </w:rPr>
        <w:t>-------------------------------------------</w:t>
      </w:r>
    </w:p>
    <w:p w14:paraId="3D6AAF4F" w14:textId="77777777" w:rsidR="00582A8F" w:rsidRPr="00582A8F" w:rsidRDefault="00582A8F" w:rsidP="00F8220A">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82A8F">
        <w:rPr>
          <w:rFonts w:ascii="Courier New" w:eastAsia="Times New Roman" w:hAnsi="Courier New" w:cs="Courier New"/>
          <w:color w:val="000000"/>
          <w:sz w:val="21"/>
          <w:szCs w:val="21"/>
        </w:rPr>
        <w:t>-------------------------------------------</w:t>
      </w:r>
    </w:p>
    <w:p w14:paraId="40D43095" w14:textId="77777777" w:rsidR="00582A8F" w:rsidRPr="00582A8F" w:rsidRDefault="00582A8F" w:rsidP="00F8220A">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82A8F">
        <w:rPr>
          <w:rFonts w:ascii="Courier New" w:eastAsia="Times New Roman" w:hAnsi="Courier New" w:cs="Courier New"/>
          <w:color w:val="000000"/>
          <w:sz w:val="21"/>
          <w:szCs w:val="21"/>
        </w:rPr>
        <w:t>Overall Best svr model uses the features ['PER', 'DWS', 'Minutes', 'USG']</w:t>
      </w:r>
    </w:p>
    <w:p w14:paraId="27589787" w14:textId="76AD67DA" w:rsidR="00582A8F" w:rsidRPr="00582A8F" w:rsidRDefault="00582A8F" w:rsidP="00F8220A">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82A8F">
        <w:rPr>
          <w:rFonts w:ascii="Courier New" w:eastAsia="Times New Roman" w:hAnsi="Courier New" w:cs="Courier New"/>
          <w:color w:val="000000"/>
          <w:sz w:val="21"/>
          <w:szCs w:val="21"/>
        </w:rPr>
        <w:t>CV RMSE: 3.7372</w:t>
      </w:r>
    </w:p>
    <w:p w14:paraId="0CB9CFE4" w14:textId="4E79D679" w:rsidR="00582A8F" w:rsidRPr="00582A8F" w:rsidRDefault="00582A8F" w:rsidP="00F8220A">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82A8F">
        <w:rPr>
          <w:rFonts w:ascii="Courier New" w:eastAsia="Times New Roman" w:hAnsi="Courier New" w:cs="Courier New"/>
          <w:color w:val="000000"/>
          <w:sz w:val="21"/>
          <w:szCs w:val="21"/>
        </w:rPr>
        <w:t>Test RMSE: 4.076</w:t>
      </w:r>
      <w:r w:rsidR="00F7156E">
        <w:rPr>
          <w:rFonts w:ascii="Courier New" w:eastAsia="Times New Roman" w:hAnsi="Courier New" w:cs="Courier New"/>
          <w:color w:val="000000"/>
          <w:sz w:val="21"/>
          <w:szCs w:val="21"/>
        </w:rPr>
        <w:t>8</w:t>
      </w:r>
    </w:p>
    <w:p w14:paraId="75BFA269" w14:textId="7E4C91C4" w:rsidR="00582A8F" w:rsidRDefault="00582A8F" w:rsidP="00582A8F">
      <w:r w:rsidRPr="00F005A9">
        <w:rPr>
          <w:sz w:val="14"/>
          <w:szCs w:val="14"/>
        </w:rPr>
        <w:t xml:space="preserve">(figure </w:t>
      </w:r>
      <w:r>
        <w:rPr>
          <w:sz w:val="14"/>
          <w:szCs w:val="14"/>
        </w:rPr>
        <w:t>14 – full results in appendix vii)</w:t>
      </w:r>
    </w:p>
    <w:p w14:paraId="4C5C6167" w14:textId="433042A6" w:rsidR="00F8220A" w:rsidRDefault="00F8220A" w:rsidP="000C68E5">
      <w:r w:rsidRPr="00F8220A">
        <w:t>The best model used the features 'PER', 'DWS', 'Minutes' and 'USG', attaining a CV RMSE of $</w:t>
      </w:r>
      <w:r w:rsidR="00F7156E" w:rsidRPr="00F7156E">
        <w:t>3.7372</w:t>
      </w:r>
      <w:r w:rsidR="00F7156E">
        <w:t xml:space="preserve"> </w:t>
      </w:r>
      <w:r w:rsidRPr="00F8220A">
        <w:t>million and a test RMSE of $</w:t>
      </w:r>
      <w:r w:rsidR="00F7156E" w:rsidRPr="00F7156E">
        <w:t>4.0768</w:t>
      </w:r>
      <w:r w:rsidR="00F7156E">
        <w:t xml:space="preserve"> </w:t>
      </w:r>
      <w:r w:rsidRPr="00F8220A">
        <w:t>million.</w:t>
      </w:r>
    </w:p>
    <w:p w14:paraId="6083684E" w14:textId="77777777" w:rsidR="008D0561" w:rsidRDefault="00F8220A" w:rsidP="000C68E5">
      <w:r w:rsidRPr="00F8220A">
        <w:t xml:space="preserve">Similarly, to kNN regression, SVR does not require any assumptions to be satisfied. Thus, the above best model would be a valid </w:t>
      </w:r>
      <w:r>
        <w:t>approach</w:t>
      </w:r>
      <w:r w:rsidRPr="00F8220A">
        <w:t xml:space="preserve"> to predicting "SALARY" of NBA players on the basis of 'PER', 'DWS', 'Minutes' and 'USG'.</w:t>
      </w:r>
    </w:p>
    <w:p w14:paraId="489E02E4" w14:textId="77777777" w:rsidR="00B778EB" w:rsidRDefault="00B778EB" w:rsidP="00B778EB">
      <w:pPr>
        <w:pStyle w:val="Heading1"/>
      </w:pPr>
      <w:r>
        <w:lastRenderedPageBreak/>
        <w:t>Model Evaluation</w:t>
      </w:r>
    </w:p>
    <w:tbl>
      <w:tblPr>
        <w:tblStyle w:val="GridTable7Colorful-Accent1"/>
        <w:tblW w:w="0" w:type="auto"/>
        <w:jc w:val="center"/>
        <w:tblLook w:val="04A0" w:firstRow="1" w:lastRow="0" w:firstColumn="1" w:lastColumn="0" w:noHBand="0" w:noVBand="1"/>
      </w:tblPr>
      <w:tblGrid>
        <w:gridCol w:w="808"/>
        <w:gridCol w:w="1347"/>
        <w:gridCol w:w="1484"/>
      </w:tblGrid>
      <w:tr w:rsidR="009B221F" w14:paraId="15378EDA" w14:textId="77777777" w:rsidTr="009B221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808" w:type="dxa"/>
          </w:tcPr>
          <w:p w14:paraId="6F6F2BEF" w14:textId="77777777" w:rsidR="009B221F" w:rsidRDefault="009B221F" w:rsidP="009B221F"/>
        </w:tc>
        <w:tc>
          <w:tcPr>
            <w:tcW w:w="1347" w:type="dxa"/>
          </w:tcPr>
          <w:p w14:paraId="16F572F4" w14:textId="77777777" w:rsidR="009B221F" w:rsidRDefault="009B221F" w:rsidP="009B221F">
            <w:pPr>
              <w:cnfStyle w:val="100000000000" w:firstRow="1" w:lastRow="0" w:firstColumn="0" w:lastColumn="0" w:oddVBand="0" w:evenVBand="0" w:oddHBand="0" w:evenHBand="0" w:firstRowFirstColumn="0" w:firstRowLastColumn="0" w:lastRowFirstColumn="0" w:lastRowLastColumn="0"/>
            </w:pPr>
            <w:r>
              <w:t>CV RMSE</w:t>
            </w:r>
          </w:p>
        </w:tc>
        <w:tc>
          <w:tcPr>
            <w:tcW w:w="1484" w:type="dxa"/>
          </w:tcPr>
          <w:p w14:paraId="6147A952" w14:textId="77777777" w:rsidR="009B221F" w:rsidRDefault="009B221F" w:rsidP="009B221F">
            <w:pPr>
              <w:cnfStyle w:val="100000000000" w:firstRow="1" w:lastRow="0" w:firstColumn="0" w:lastColumn="0" w:oddVBand="0" w:evenVBand="0" w:oddHBand="0" w:evenHBand="0" w:firstRowFirstColumn="0" w:firstRowLastColumn="0" w:lastRowFirstColumn="0" w:lastRowLastColumn="0"/>
            </w:pPr>
            <w:r>
              <w:t>Test RMSE</w:t>
            </w:r>
          </w:p>
        </w:tc>
      </w:tr>
      <w:tr w:rsidR="009B221F" w14:paraId="6D6974C3" w14:textId="77777777" w:rsidTr="009B22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 w:type="dxa"/>
          </w:tcPr>
          <w:p w14:paraId="0F6FEF6E" w14:textId="77777777" w:rsidR="009B221F" w:rsidRDefault="009B221F" w:rsidP="009B221F">
            <w:r>
              <w:t>MLR</w:t>
            </w:r>
          </w:p>
        </w:tc>
        <w:tc>
          <w:tcPr>
            <w:tcW w:w="1347" w:type="dxa"/>
          </w:tcPr>
          <w:p w14:paraId="54410535" w14:textId="55FAB303" w:rsidR="009B221F" w:rsidRDefault="00EC3875" w:rsidP="009B221F">
            <w:pPr>
              <w:cnfStyle w:val="000000100000" w:firstRow="0" w:lastRow="0" w:firstColumn="0" w:lastColumn="0" w:oddVBand="0" w:evenVBand="0" w:oddHBand="1" w:evenHBand="0" w:firstRowFirstColumn="0" w:firstRowLastColumn="0" w:lastRowFirstColumn="0" w:lastRowLastColumn="0"/>
            </w:pPr>
            <w:r>
              <w:rPr>
                <w:color w:val="000000"/>
                <w:sz w:val="21"/>
                <w:szCs w:val="21"/>
              </w:rPr>
              <w:t>3.4782</w:t>
            </w:r>
          </w:p>
        </w:tc>
        <w:tc>
          <w:tcPr>
            <w:tcW w:w="1484" w:type="dxa"/>
          </w:tcPr>
          <w:p w14:paraId="5D71AF93" w14:textId="165D99F3" w:rsidR="009B221F" w:rsidRDefault="00EC3875" w:rsidP="009B221F">
            <w:pPr>
              <w:cnfStyle w:val="000000100000" w:firstRow="0" w:lastRow="0" w:firstColumn="0" w:lastColumn="0" w:oddVBand="0" w:evenVBand="0" w:oddHBand="1" w:evenHBand="0" w:firstRowFirstColumn="0" w:firstRowLastColumn="0" w:lastRowFirstColumn="0" w:lastRowLastColumn="0"/>
            </w:pPr>
            <w:r>
              <w:rPr>
                <w:color w:val="000000"/>
                <w:sz w:val="21"/>
                <w:szCs w:val="21"/>
              </w:rPr>
              <w:t>4.0660</w:t>
            </w:r>
          </w:p>
        </w:tc>
      </w:tr>
      <w:tr w:rsidR="009B221F" w14:paraId="749D8BC8" w14:textId="77777777" w:rsidTr="009B221F">
        <w:trPr>
          <w:jc w:val="center"/>
        </w:trPr>
        <w:tc>
          <w:tcPr>
            <w:cnfStyle w:val="001000000000" w:firstRow="0" w:lastRow="0" w:firstColumn="1" w:lastColumn="0" w:oddVBand="0" w:evenVBand="0" w:oddHBand="0" w:evenHBand="0" w:firstRowFirstColumn="0" w:firstRowLastColumn="0" w:lastRowFirstColumn="0" w:lastRowLastColumn="0"/>
            <w:tcW w:w="808" w:type="dxa"/>
          </w:tcPr>
          <w:p w14:paraId="01B15F4B" w14:textId="77777777" w:rsidR="009B221F" w:rsidRDefault="009B221F" w:rsidP="009B221F">
            <w:r>
              <w:t>kNN</w:t>
            </w:r>
          </w:p>
        </w:tc>
        <w:tc>
          <w:tcPr>
            <w:tcW w:w="1347" w:type="dxa"/>
          </w:tcPr>
          <w:p w14:paraId="0CA17CDE" w14:textId="24A0A88D" w:rsidR="009B221F" w:rsidRDefault="00F513B0" w:rsidP="009B221F">
            <w:pPr>
              <w:cnfStyle w:val="000000000000" w:firstRow="0" w:lastRow="0" w:firstColumn="0" w:lastColumn="0" w:oddVBand="0" w:evenVBand="0" w:oddHBand="0" w:evenHBand="0" w:firstRowFirstColumn="0" w:firstRowLastColumn="0" w:lastRowFirstColumn="0" w:lastRowLastColumn="0"/>
            </w:pPr>
            <w:r w:rsidRPr="00F7156E">
              <w:t>3.6202</w:t>
            </w:r>
          </w:p>
        </w:tc>
        <w:tc>
          <w:tcPr>
            <w:tcW w:w="1484" w:type="dxa"/>
          </w:tcPr>
          <w:p w14:paraId="2A40021B" w14:textId="7E62E5E6" w:rsidR="009B221F" w:rsidRDefault="00F513B0" w:rsidP="009B221F">
            <w:pPr>
              <w:cnfStyle w:val="000000000000" w:firstRow="0" w:lastRow="0" w:firstColumn="0" w:lastColumn="0" w:oddVBand="0" w:evenVBand="0" w:oddHBand="0" w:evenHBand="0" w:firstRowFirstColumn="0" w:firstRowLastColumn="0" w:lastRowFirstColumn="0" w:lastRowLastColumn="0"/>
            </w:pPr>
            <w:r w:rsidRPr="00F7156E">
              <w:t>4.0645</w:t>
            </w:r>
          </w:p>
        </w:tc>
      </w:tr>
      <w:tr w:rsidR="009B221F" w14:paraId="6239227C" w14:textId="77777777" w:rsidTr="009B22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 w:type="dxa"/>
          </w:tcPr>
          <w:p w14:paraId="5B085B46" w14:textId="77777777" w:rsidR="009B221F" w:rsidRDefault="009B221F" w:rsidP="009B221F">
            <w:r>
              <w:t>SVR</w:t>
            </w:r>
          </w:p>
        </w:tc>
        <w:tc>
          <w:tcPr>
            <w:tcW w:w="1347" w:type="dxa"/>
          </w:tcPr>
          <w:p w14:paraId="6AA265F7" w14:textId="5A2399BD" w:rsidR="009B221F" w:rsidRDefault="00F513B0" w:rsidP="009B221F">
            <w:pPr>
              <w:cnfStyle w:val="000000100000" w:firstRow="0" w:lastRow="0" w:firstColumn="0" w:lastColumn="0" w:oddVBand="0" w:evenVBand="0" w:oddHBand="1" w:evenHBand="0" w:firstRowFirstColumn="0" w:firstRowLastColumn="0" w:lastRowFirstColumn="0" w:lastRowLastColumn="0"/>
            </w:pPr>
            <w:r w:rsidRPr="00F7156E">
              <w:t>3.7372</w:t>
            </w:r>
          </w:p>
        </w:tc>
        <w:tc>
          <w:tcPr>
            <w:tcW w:w="1484" w:type="dxa"/>
          </w:tcPr>
          <w:p w14:paraId="732EB741" w14:textId="5DAB3538" w:rsidR="009B221F" w:rsidRDefault="00F513B0" w:rsidP="009B221F">
            <w:pPr>
              <w:cnfStyle w:val="000000100000" w:firstRow="0" w:lastRow="0" w:firstColumn="0" w:lastColumn="0" w:oddVBand="0" w:evenVBand="0" w:oddHBand="1" w:evenHBand="0" w:firstRowFirstColumn="0" w:firstRowLastColumn="0" w:lastRowFirstColumn="0" w:lastRowLastColumn="0"/>
            </w:pPr>
            <w:r w:rsidRPr="00F7156E">
              <w:t>4.0768</w:t>
            </w:r>
          </w:p>
        </w:tc>
      </w:tr>
    </w:tbl>
    <w:p w14:paraId="4EAF126D" w14:textId="0F070ADB" w:rsidR="009B221F" w:rsidRDefault="009B221F" w:rsidP="009B221F">
      <w:pPr>
        <w:ind w:left="2160"/>
      </w:pPr>
      <w:r w:rsidRPr="00F005A9">
        <w:rPr>
          <w:sz w:val="14"/>
          <w:szCs w:val="14"/>
        </w:rPr>
        <w:t xml:space="preserve">(figure </w:t>
      </w:r>
      <w:r>
        <w:rPr>
          <w:sz w:val="14"/>
          <w:szCs w:val="14"/>
        </w:rPr>
        <w:t>15)</w:t>
      </w:r>
    </w:p>
    <w:p w14:paraId="3582E543" w14:textId="6D7A3507" w:rsidR="00641FFE" w:rsidRDefault="009B221F" w:rsidP="00B778EB">
      <w:r>
        <w:t xml:space="preserve">Having performed model construction, the following delves into the ability for the each of the best models </w:t>
      </w:r>
      <w:r w:rsidR="00414E07">
        <w:t>to generalise with unseen data</w:t>
      </w:r>
      <w:r w:rsidR="006D34AD">
        <w:t xml:space="preserve"> i.e. test data. </w:t>
      </w:r>
      <w:r w:rsidR="008461E1">
        <w:t xml:space="preserve">Overall, </w:t>
      </w:r>
      <w:r w:rsidR="00641FFE">
        <w:t>each of the best models of each of the types</w:t>
      </w:r>
      <w:r w:rsidR="004E7E1D">
        <w:t xml:space="preserve">, </w:t>
      </w:r>
      <w:r w:rsidR="00641FFE">
        <w:t>achieve</w:t>
      </w:r>
      <w:r w:rsidR="004E7E1D">
        <w:t>d</w:t>
      </w:r>
      <w:r w:rsidR="00641FFE">
        <w:t xml:space="preserve"> a</w:t>
      </w:r>
      <w:r w:rsidR="004E7E1D">
        <w:t xml:space="preserve">n above target </w:t>
      </w:r>
      <w:r w:rsidR="00641FFE">
        <w:t>test RMSE</w:t>
      </w:r>
      <w:r w:rsidR="004E7E1D">
        <w:t xml:space="preserve"> of $4.1 million</w:t>
      </w:r>
      <w:r w:rsidR="00641FFE">
        <w:t xml:space="preserve">. </w:t>
      </w:r>
      <w:r w:rsidR="003267AC">
        <w:t xml:space="preserve">Also, it should be noted that the bias-variance tradeoff is addressed most optimally with the use of cross validation. </w:t>
      </w:r>
      <w:r w:rsidR="00641FFE">
        <w:t xml:space="preserve">These are good results, however, the relatively large difference between the cross validation and test performance across all the models brings some concerns. One way of possibility </w:t>
      </w:r>
      <w:r w:rsidR="0046610F">
        <w:t xml:space="preserve">as </w:t>
      </w:r>
      <w:r w:rsidR="00641FFE">
        <w:t xml:space="preserve">to why this was the case is the fact that the split of data between </w:t>
      </w:r>
      <w:r w:rsidR="0046610F">
        <w:t>the training and test sets does not use the conventional 80 to 20, but rather a 50 to 50 split. Hence, the models could have generalised better if it had a larger training set that made them less prone to unfamiliar observations</w:t>
      </w:r>
      <w:r w:rsidR="002E7837">
        <w:t xml:space="preserve"> that inflate the test RMSE</w:t>
      </w:r>
      <w:r w:rsidR="0046610F">
        <w:t xml:space="preserve">. </w:t>
      </w:r>
    </w:p>
    <w:p w14:paraId="1E34D4DF" w14:textId="04515086" w:rsidR="0038794A" w:rsidRDefault="00E96562" w:rsidP="00861D87">
      <w:r>
        <w:t xml:space="preserve">The multiple linear regression model achieves the best performance overall, attaining the lowest cross validation RMSE and </w:t>
      </w:r>
      <w:r w:rsidR="009F6D8A">
        <w:t xml:space="preserve">close to </w:t>
      </w:r>
      <w:r>
        <w:t>lowest test RMSE.</w:t>
      </w:r>
      <w:r w:rsidR="009F6D8A">
        <w:t xml:space="preserve"> </w:t>
      </w:r>
      <w:r w:rsidR="003267AC">
        <w:t xml:space="preserve">The kNN model does slightly worse in cross validation, however, it is important to recall that MLR produced only the best model once outliers were excluded, </w:t>
      </w:r>
      <w:r w:rsidR="00861D87">
        <w:t>while kNN achieved above target results even with outliers. Therefore, the higher cross validation RMSE can be accounted to these outliers and also the tendency of kNN models to be typically sensitive to noisy data. Otherwise, its achieving of an above target RMSE</w:t>
      </w:r>
      <w:r w:rsidR="0038794A">
        <w:t xml:space="preserve"> </w:t>
      </w:r>
      <w:r w:rsidR="00861D87">
        <w:t xml:space="preserve">is indicative </w:t>
      </w:r>
      <w:r w:rsidR="00C22814">
        <w:t>of good</w:t>
      </w:r>
      <w:r w:rsidR="0038794A">
        <w:t xml:space="preserve"> generalising ability.</w:t>
      </w:r>
      <w:r w:rsidR="0004202D">
        <w:t xml:space="preserve"> </w:t>
      </w:r>
      <w:r w:rsidR="00EE007D">
        <w:t>Also,</w:t>
      </w:r>
      <w:r w:rsidR="0004202D">
        <w:t xml:space="preserve"> since the kNN model is non-parametric and does not make any assumptions on the distribution of the data </w:t>
      </w:r>
      <w:r w:rsidR="00C77934">
        <w:t xml:space="preserve">and </w:t>
      </w:r>
      <w:r w:rsidR="0004202D">
        <w:t>the fact that it performed similar, if not, just as well as MLR,</w:t>
      </w:r>
      <w:r w:rsidR="003267AC">
        <w:t xml:space="preserve"> it</w:t>
      </w:r>
      <w:r w:rsidR="0004202D">
        <w:t xml:space="preserve"> is a testament to kNN being an effective alternative to predicting NBA salaries.</w:t>
      </w:r>
    </w:p>
    <w:p w14:paraId="0470DF61" w14:textId="50AF2C09" w:rsidR="00560AD4" w:rsidRDefault="00295AE1" w:rsidP="00B778EB">
      <w:r>
        <w:t xml:space="preserve">It was expected that the SVR model would be robust to outliers and thus was trained with the data that included them. This robustness is evident in the results above. </w:t>
      </w:r>
      <w:r w:rsidR="00C22814">
        <w:t>Its</w:t>
      </w:r>
      <w:r w:rsidR="00560AD4">
        <w:t xml:space="preserve"> cross validation RMSE is still relatively worse than the other two, however, it </w:t>
      </w:r>
      <w:r w:rsidR="00D45B0A">
        <w:t xml:space="preserve">was </w:t>
      </w:r>
      <w:r w:rsidR="00560AD4">
        <w:t>still able to achieve above target</w:t>
      </w:r>
      <w:r w:rsidR="007F3C43">
        <w:t xml:space="preserve"> and thus implies</w:t>
      </w:r>
      <w:r w:rsidR="00C22814">
        <w:t xml:space="preserve"> that it can generalise well</w:t>
      </w:r>
      <w:r w:rsidR="00560AD4">
        <w:t xml:space="preserve">. </w:t>
      </w:r>
      <w:r w:rsidR="00D45B0A">
        <w:t>Thus, it is recommended that f</w:t>
      </w:r>
      <w:r w:rsidR="00560AD4">
        <w:t xml:space="preserve">urther formulation testing that adjusts to different values for the margin of tolerance </w:t>
      </w:r>
      <w:r w:rsidR="00C03021">
        <w:t>c</w:t>
      </w:r>
      <w:r w:rsidR="00560AD4">
        <w:t xml:space="preserve">ould potentially allow for us </w:t>
      </w:r>
      <w:r w:rsidR="00C03021">
        <w:t xml:space="preserve">to </w:t>
      </w:r>
      <w:r w:rsidR="00560AD4">
        <w:t xml:space="preserve">derive a more improved </w:t>
      </w:r>
      <w:r w:rsidR="00EE007D">
        <w:t>model</w:t>
      </w:r>
      <w:r w:rsidR="00C03021">
        <w:t>.</w:t>
      </w:r>
    </w:p>
    <w:p w14:paraId="206D4FE3" w14:textId="77777777" w:rsidR="00FF3674" w:rsidRDefault="00620D79" w:rsidP="00B778EB">
      <w:r>
        <w:t>Therefore, the kNN model is the best performer overall, since the MLR’s validity is questionable given some of its assumptions could not be satisfied confidently and that SVR achieved a slightly worse performance in terms of cross validation and test RMSE</w:t>
      </w:r>
      <w:r w:rsidR="003E31BA">
        <w:t>.</w:t>
      </w:r>
    </w:p>
    <w:p w14:paraId="0479713A" w14:textId="74942EA3" w:rsidR="00FF3674" w:rsidRDefault="00FF3674" w:rsidP="00B778EB"/>
    <w:p w14:paraId="73CE2404" w14:textId="092B6A85" w:rsidR="003267AC" w:rsidRDefault="003267AC" w:rsidP="00B778EB"/>
    <w:p w14:paraId="61A22B49" w14:textId="2563677D" w:rsidR="00C22814" w:rsidRDefault="00C22814" w:rsidP="00B778EB"/>
    <w:p w14:paraId="7185E353" w14:textId="77777777" w:rsidR="00C22814" w:rsidRDefault="00C22814" w:rsidP="00B778EB"/>
    <w:p w14:paraId="459FEF85" w14:textId="77777777" w:rsidR="00FF3674" w:rsidRDefault="00FF3674" w:rsidP="00FF3674">
      <w:pPr>
        <w:pStyle w:val="Heading1"/>
      </w:pPr>
      <w:r>
        <w:lastRenderedPageBreak/>
        <w:t>Conclusion</w:t>
      </w:r>
    </w:p>
    <w:p w14:paraId="4701BAED" w14:textId="02B2377E" w:rsidR="00BB1958" w:rsidRDefault="00FD2703" w:rsidP="00FF3674">
      <w:r>
        <w:t xml:space="preserve">In conclusion, </w:t>
      </w:r>
      <w:r w:rsidR="00F95BB7">
        <w:t>the outcomes of the research in predictive modelling of NBA salaries are quite promising. Each of the models achieved above target test RMSEs and gave results that were consistent with what was expected.</w:t>
      </w:r>
      <w:r w:rsidR="00104610">
        <w:t xml:space="preserve"> </w:t>
      </w:r>
      <w:r w:rsidR="00BB1958">
        <w:t>While</w:t>
      </w:r>
      <w:r w:rsidR="00104610">
        <w:t xml:space="preserve"> these reasons support the practical implementation of these models in assisting NBA teams, there are limitations that need to be noted. </w:t>
      </w:r>
      <w:r w:rsidR="004E0548">
        <w:t>Improvements to consider is that t</w:t>
      </w:r>
      <w:r w:rsidR="00104610">
        <w:t>he data provided could have been organised such that the training and test split was more conventional</w:t>
      </w:r>
      <w:r w:rsidR="004E0548">
        <w:t>, so</w:t>
      </w:r>
      <w:r w:rsidR="00104610">
        <w:t xml:space="preserve"> </w:t>
      </w:r>
      <w:r w:rsidR="004E0548">
        <w:t>a</w:t>
      </w:r>
      <w:r w:rsidR="00104610">
        <w:t xml:space="preserve"> better generalisation performance</w:t>
      </w:r>
      <w:r w:rsidR="004E0548">
        <w:t xml:space="preserve"> </w:t>
      </w:r>
      <w:r w:rsidR="005B6AA6">
        <w:t>could</w:t>
      </w:r>
      <w:r w:rsidR="00C73F55">
        <w:t xml:space="preserve"> have</w:t>
      </w:r>
      <w:r w:rsidR="005B6AA6">
        <w:t xml:space="preserve"> b</w:t>
      </w:r>
      <w:r w:rsidR="00C73F55">
        <w:t>e</w:t>
      </w:r>
      <w:r w:rsidR="005B6AA6">
        <w:t>e</w:t>
      </w:r>
      <w:r w:rsidR="00C73F55">
        <w:t>n</w:t>
      </w:r>
      <w:r w:rsidR="004E0548">
        <w:t xml:space="preserve"> achieved</w:t>
      </w:r>
      <w:r w:rsidR="00104610">
        <w:t>. Moreover, the data could have been more complete with a wider selection of metrics o</w:t>
      </w:r>
      <w:r w:rsidR="005B6AA6">
        <w:t>n</w:t>
      </w:r>
      <w:r w:rsidR="00104610">
        <w:t xml:space="preserve"> players</w:t>
      </w:r>
      <w:r w:rsidR="005B6AA6">
        <w:t xml:space="preserve">, </w:t>
      </w:r>
      <w:r w:rsidR="00C73F55">
        <w:t xml:space="preserve">so that they could have </w:t>
      </w:r>
      <w:r w:rsidR="00104610">
        <w:t>expand</w:t>
      </w:r>
      <w:r w:rsidR="005B6AA6">
        <w:t>ed</w:t>
      </w:r>
      <w:r w:rsidR="00104610">
        <w:t xml:space="preserve"> the predictive abilities of the models, through a more accurate representation of NBA players overall. Also, while the predictors selected were posited to have some correlation with salary </w:t>
      </w:r>
      <w:r w:rsidR="00BB1958">
        <w:t xml:space="preserve">it </w:t>
      </w:r>
      <w:r w:rsidR="00104610">
        <w:t xml:space="preserve">is important to recognise </w:t>
      </w:r>
      <w:r w:rsidR="00C22814">
        <w:t xml:space="preserve">that </w:t>
      </w:r>
      <w:r w:rsidR="00104610">
        <w:t>these a</w:t>
      </w:r>
      <w:r w:rsidR="00C22814">
        <w:t>re</w:t>
      </w:r>
      <w:r w:rsidR="00104610">
        <w:t xml:space="preserve"> associations with salary and not causal</w:t>
      </w:r>
      <w:r w:rsidR="00C22814">
        <w:t xml:space="preserve"> relationships</w:t>
      </w:r>
      <w:r w:rsidR="00DC6DEF">
        <w:t>.</w:t>
      </w:r>
      <w:r w:rsidR="00104610">
        <w:t xml:space="preserve"> </w:t>
      </w:r>
      <w:r w:rsidR="002C103C">
        <w:t xml:space="preserve">Given these limitations, important considerations for future research is that the provided data is more complete with a better train-test split, the SVR model </w:t>
      </w:r>
      <w:r w:rsidR="00C22814">
        <w:t>is re</w:t>
      </w:r>
      <w:r w:rsidR="002C103C">
        <w:t>formulate</w:t>
      </w:r>
      <w:r w:rsidR="00C22814">
        <w:t>d</w:t>
      </w:r>
      <w:r w:rsidR="002C103C">
        <w:t xml:space="preserve"> against different margins of tolerance to potentially derive a more improve</w:t>
      </w:r>
      <w:r w:rsidR="00F94FE4">
        <w:t>d</w:t>
      </w:r>
      <w:r w:rsidR="002C103C">
        <w:t xml:space="preserve"> model</w:t>
      </w:r>
      <w:r w:rsidR="00C73F55">
        <w:t xml:space="preserve">, </w:t>
      </w:r>
      <w:bookmarkStart w:id="2" w:name="_GoBack"/>
      <w:bookmarkEnd w:id="2"/>
      <w:r w:rsidR="002C103C">
        <w:t>and that</w:t>
      </w:r>
      <w:r w:rsidR="00F94FE4">
        <w:t xml:space="preserve"> other models are experimented to explore other potentially better alternatives.</w:t>
      </w:r>
      <w:r w:rsidR="006C3A14">
        <w:t xml:space="preserve"> </w:t>
      </w:r>
    </w:p>
    <w:p w14:paraId="1ABCA450" w14:textId="3CC8D263" w:rsidR="00CF3EEB" w:rsidRDefault="006C3A14" w:rsidP="00FF3674">
      <w:r>
        <w:t>Therefore, while these models are definitely useful tools, these should not be the sole reasons to any final decisions</w:t>
      </w:r>
      <w:r w:rsidR="007A579F">
        <w:t>. This</w:t>
      </w:r>
      <w:r>
        <w:t xml:space="preserve"> requires that </w:t>
      </w:r>
      <w:r w:rsidR="005B6AA6">
        <w:t xml:space="preserve">the </w:t>
      </w:r>
      <w:r>
        <w:t>users of these tools make</w:t>
      </w:r>
      <w:r w:rsidR="0008559A">
        <w:t>s</w:t>
      </w:r>
      <w:r>
        <w:t xml:space="preserve"> use of domain knowledge</w:t>
      </w:r>
      <w:r w:rsidR="007A579F">
        <w:t xml:space="preserve"> </w:t>
      </w:r>
      <w:r>
        <w:t xml:space="preserve">and </w:t>
      </w:r>
      <w:r w:rsidR="0008559A">
        <w:t xml:space="preserve">takes into account </w:t>
      </w:r>
      <w:r>
        <w:t xml:space="preserve">other factors that may not be </w:t>
      </w:r>
      <w:r w:rsidR="0008559A">
        <w:t>considered</w:t>
      </w:r>
      <w:r>
        <w:t xml:space="preserve"> by </w:t>
      </w:r>
      <w:r w:rsidR="005B6AA6">
        <w:t>them</w:t>
      </w:r>
      <w:r w:rsidR="007A579F">
        <w:t xml:space="preserve">, such as the constantly changing circumstances of </w:t>
      </w:r>
      <w:r w:rsidR="00A71C15">
        <w:t>salary conditions in the NBA league</w:t>
      </w:r>
      <w:r>
        <w:t>.</w:t>
      </w:r>
    </w:p>
    <w:p w14:paraId="1F0BFEDB" w14:textId="77777777" w:rsidR="00CF3EEB" w:rsidRDefault="00CF3EEB">
      <w:r>
        <w:br w:type="page"/>
      </w:r>
    </w:p>
    <w:p w14:paraId="2E28FEBA" w14:textId="34E81209" w:rsidR="00BD3DA3" w:rsidRDefault="00BD3DA3" w:rsidP="00BD3DA3">
      <w:pPr>
        <w:pStyle w:val="Title"/>
      </w:pPr>
      <w:r>
        <w:lastRenderedPageBreak/>
        <w:t>Task B – Gradient Ascent</w:t>
      </w:r>
    </w:p>
    <w:p w14:paraId="4608AE7F" w14:textId="1C2C9785" w:rsidR="00BD3DA3" w:rsidRDefault="006471AE" w:rsidP="006471AE">
      <w:pPr>
        <w:pStyle w:val="Heading1"/>
      </w:pPr>
      <w:r>
        <w:t>Exploratory Data Analysis</w:t>
      </w:r>
    </w:p>
    <w:p w14:paraId="75BD80D6" w14:textId="2EC2CDEC" w:rsidR="006471AE" w:rsidRDefault="009B7F39" w:rsidP="00095539">
      <w:pPr>
        <w:jc w:val="both"/>
      </w:pPr>
      <w:r>
        <w:t>The column and row dimensions of the dataset are as follows.</w:t>
      </w:r>
    </w:p>
    <w:p w14:paraId="7AAE2866" w14:textId="77777777" w:rsidR="009B7F39" w:rsidRPr="009B7F39" w:rsidRDefault="009B7F39" w:rsidP="009B7F39">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B7F39">
        <w:rPr>
          <w:rFonts w:ascii="Courier New" w:eastAsia="Times New Roman" w:hAnsi="Courier New" w:cs="Courier New"/>
          <w:color w:val="000000"/>
          <w:sz w:val="21"/>
          <w:szCs w:val="21"/>
        </w:rPr>
        <w:t>The dataset has 506 rows and 14 columns.</w:t>
      </w:r>
    </w:p>
    <w:p w14:paraId="56F77272" w14:textId="4AD88E14" w:rsidR="009B7F39" w:rsidRPr="00F005A9" w:rsidRDefault="009B7F39" w:rsidP="009B7F39">
      <w:pPr>
        <w:rPr>
          <w:sz w:val="14"/>
          <w:szCs w:val="14"/>
        </w:rPr>
      </w:pPr>
      <w:r w:rsidRPr="00F005A9">
        <w:rPr>
          <w:sz w:val="14"/>
          <w:szCs w:val="14"/>
        </w:rPr>
        <w:t>(figure 1</w:t>
      </w:r>
      <w:r>
        <w:rPr>
          <w:sz w:val="14"/>
          <w:szCs w:val="14"/>
        </w:rPr>
        <w:t>6</w:t>
      </w:r>
      <w:r w:rsidRPr="00F005A9">
        <w:rPr>
          <w:sz w:val="14"/>
          <w:szCs w:val="14"/>
        </w:rPr>
        <w:t>)</w:t>
      </w:r>
    </w:p>
    <w:p w14:paraId="0262B24D" w14:textId="6F2CF1B9" w:rsidR="009B7F39" w:rsidRDefault="009B7F39" w:rsidP="00095539">
      <w:pPr>
        <w:jc w:val="both"/>
      </w:pPr>
      <w:r>
        <w:t>Determining the number of NA values, none were present.</w:t>
      </w:r>
    </w:p>
    <w:p w14:paraId="0753DE38" w14:textId="77777777" w:rsidR="009B7F39" w:rsidRPr="009B7F39" w:rsidRDefault="009B7F39" w:rsidP="009B7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B7F39">
        <w:rPr>
          <w:rFonts w:ascii="Courier New" w:eastAsia="Times New Roman" w:hAnsi="Courier New" w:cs="Courier New"/>
          <w:color w:val="000000"/>
          <w:sz w:val="21"/>
          <w:szCs w:val="21"/>
          <w:shd w:val="clear" w:color="auto" w:fill="E3E4E6" w:themeFill="accent6" w:themeFillTint="33"/>
        </w:rPr>
        <w:t>There are 0 columns in train dataset with missing values.</w:t>
      </w:r>
    </w:p>
    <w:p w14:paraId="615C0B2D" w14:textId="7784374F" w:rsidR="009B7F39" w:rsidRPr="00F005A9" w:rsidRDefault="009B7F39" w:rsidP="009B7F39">
      <w:pPr>
        <w:rPr>
          <w:sz w:val="14"/>
          <w:szCs w:val="14"/>
        </w:rPr>
      </w:pPr>
      <w:r w:rsidRPr="00F005A9">
        <w:rPr>
          <w:sz w:val="14"/>
          <w:szCs w:val="14"/>
        </w:rPr>
        <w:t>(figure 1</w:t>
      </w:r>
      <w:r>
        <w:rPr>
          <w:sz w:val="14"/>
          <w:szCs w:val="14"/>
        </w:rPr>
        <w:t>7</w:t>
      </w:r>
      <w:r w:rsidRPr="00F005A9">
        <w:rPr>
          <w:sz w:val="14"/>
          <w:szCs w:val="14"/>
        </w:rPr>
        <w:t>)</w:t>
      </w:r>
    </w:p>
    <w:p w14:paraId="2A4232EE" w14:textId="550F53DB" w:rsidR="009B7F39" w:rsidRPr="006471AE" w:rsidRDefault="00E27933" w:rsidP="00095539">
      <w:pPr>
        <w:jc w:val="both"/>
      </w:pPr>
      <w:r>
        <w:t xml:space="preserve">Each of the features are of numerical datatypes with </w:t>
      </w:r>
      <w:r w:rsidR="008342E2">
        <w:t>only one binary categorical variable, that being “chas”</w:t>
      </w:r>
      <w:r w:rsidR="000442C3">
        <w:t>,</w:t>
      </w:r>
      <w:r w:rsidR="008342E2">
        <w:t xml:space="preserve"> as reported on the data description document</w:t>
      </w:r>
      <w:r w:rsidR="00E30780">
        <w:t xml:space="preserve"> and can be confirmed in the distribution plots (refer to appendix ix).</w:t>
      </w:r>
      <w:r>
        <w:t xml:space="preserve"> </w:t>
      </w:r>
    </w:p>
    <w:p w14:paraId="272FE3D9" w14:textId="77777777" w:rsidR="00E27933" w:rsidRPr="00E27933" w:rsidRDefault="00E27933" w:rsidP="00E27933">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27933">
        <w:rPr>
          <w:rFonts w:ascii="Courier New" w:eastAsia="Times New Roman" w:hAnsi="Courier New" w:cs="Courier New"/>
          <w:color w:val="000000"/>
          <w:sz w:val="21"/>
          <w:szCs w:val="21"/>
        </w:rPr>
        <w:t>crim       float64</w:t>
      </w:r>
    </w:p>
    <w:p w14:paraId="7344D0CC" w14:textId="77777777" w:rsidR="00E27933" w:rsidRPr="00E27933" w:rsidRDefault="00E27933" w:rsidP="00E27933">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27933">
        <w:rPr>
          <w:rFonts w:ascii="Courier New" w:eastAsia="Times New Roman" w:hAnsi="Courier New" w:cs="Courier New"/>
          <w:color w:val="000000"/>
          <w:sz w:val="21"/>
          <w:szCs w:val="21"/>
        </w:rPr>
        <w:t>zn         float64</w:t>
      </w:r>
    </w:p>
    <w:p w14:paraId="320B2190" w14:textId="77777777" w:rsidR="00E27933" w:rsidRPr="00E27933" w:rsidRDefault="00E27933" w:rsidP="00E27933">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27933">
        <w:rPr>
          <w:rFonts w:ascii="Courier New" w:eastAsia="Times New Roman" w:hAnsi="Courier New" w:cs="Courier New"/>
          <w:color w:val="000000"/>
          <w:sz w:val="21"/>
          <w:szCs w:val="21"/>
        </w:rPr>
        <w:t>indus      float64</w:t>
      </w:r>
    </w:p>
    <w:p w14:paraId="70136A1A" w14:textId="27F1236C" w:rsidR="00E27933" w:rsidRDefault="00E27933" w:rsidP="00E27933">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27933">
        <w:rPr>
          <w:rFonts w:ascii="Courier New" w:eastAsia="Times New Roman" w:hAnsi="Courier New" w:cs="Courier New"/>
          <w:color w:val="000000"/>
          <w:sz w:val="21"/>
          <w:szCs w:val="21"/>
        </w:rPr>
        <w:t>chas         int64</w:t>
      </w:r>
    </w:p>
    <w:p w14:paraId="68E8ACE4" w14:textId="638AD28B" w:rsidR="00E27933" w:rsidRPr="00E27933" w:rsidRDefault="00E27933" w:rsidP="00E27933">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p>
    <w:p w14:paraId="33DFB35F" w14:textId="4D087CF9" w:rsidR="00E27933" w:rsidRPr="00F005A9" w:rsidRDefault="00E27933" w:rsidP="00E27933">
      <w:pPr>
        <w:rPr>
          <w:sz w:val="14"/>
          <w:szCs w:val="14"/>
        </w:rPr>
      </w:pPr>
      <w:r w:rsidRPr="00F005A9">
        <w:rPr>
          <w:sz w:val="14"/>
          <w:szCs w:val="14"/>
        </w:rPr>
        <w:t xml:space="preserve">(figure </w:t>
      </w:r>
      <w:r>
        <w:rPr>
          <w:sz w:val="14"/>
          <w:szCs w:val="14"/>
        </w:rPr>
        <w:t xml:space="preserve">18 - </w:t>
      </w:r>
      <w:r w:rsidRPr="00E83AB7">
        <w:rPr>
          <w:sz w:val="14"/>
          <w:szCs w:val="14"/>
        </w:rPr>
        <w:t xml:space="preserve">view full output in appendix </w:t>
      </w:r>
      <w:r w:rsidR="00675AA3">
        <w:rPr>
          <w:sz w:val="14"/>
          <w:szCs w:val="14"/>
        </w:rPr>
        <w:t>viii</w:t>
      </w:r>
      <w:r w:rsidRPr="00F005A9">
        <w:rPr>
          <w:sz w:val="14"/>
          <w:szCs w:val="14"/>
        </w:rPr>
        <w:t>)</w:t>
      </w:r>
    </w:p>
    <w:p w14:paraId="35E89A27" w14:textId="5B61708D" w:rsidR="00AD7437" w:rsidRDefault="00AD7437" w:rsidP="00095539">
      <w:pPr>
        <w:jc w:val="both"/>
      </w:pPr>
      <w:r>
        <w:rPr>
          <w:noProof/>
        </w:rPr>
        <w:drawing>
          <wp:anchor distT="0" distB="0" distL="114300" distR="114300" simplePos="0" relativeHeight="251726336" behindDoc="0" locked="0" layoutInCell="1" allowOverlap="1" wp14:anchorId="44D4B77B" wp14:editId="38787B2C">
            <wp:simplePos x="0" y="0"/>
            <wp:positionH relativeFrom="column">
              <wp:posOffset>-478155</wp:posOffset>
            </wp:positionH>
            <wp:positionV relativeFrom="paragraph">
              <wp:posOffset>364813</wp:posOffset>
            </wp:positionV>
            <wp:extent cx="3240000" cy="2160000"/>
            <wp:effectExtent l="0" t="0" r="0"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360" behindDoc="0" locked="0" layoutInCell="1" allowOverlap="1" wp14:anchorId="68ACC0A7" wp14:editId="06215E64">
            <wp:simplePos x="0" y="0"/>
            <wp:positionH relativeFrom="column">
              <wp:posOffset>2840990</wp:posOffset>
            </wp:positionH>
            <wp:positionV relativeFrom="paragraph">
              <wp:posOffset>370529</wp:posOffset>
            </wp:positionV>
            <wp:extent cx="3240000" cy="2160000"/>
            <wp:effectExtent l="0" t="0" r="0"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t>Ensuring that all inputted values of the dataset are logically consistent, the distribution plots below will give insight.</w:t>
      </w:r>
      <w:r w:rsidRPr="00AD7437">
        <w:t xml:space="preserve"> </w:t>
      </w:r>
    </w:p>
    <w:p w14:paraId="4427C2AA" w14:textId="23C92E96" w:rsidR="00A955D1" w:rsidRPr="00A955D1" w:rsidRDefault="00A955D1" w:rsidP="00FF3674">
      <w:pPr>
        <w:rPr>
          <w:sz w:val="14"/>
          <w:szCs w:val="14"/>
        </w:rPr>
      </w:pPr>
      <w:r w:rsidRPr="00F005A9">
        <w:rPr>
          <w:sz w:val="14"/>
          <w:szCs w:val="14"/>
        </w:rPr>
        <w:t xml:space="preserve">(figure </w:t>
      </w:r>
      <w:r>
        <w:rPr>
          <w:sz w:val="14"/>
          <w:szCs w:val="14"/>
        </w:rPr>
        <w:t>19 – refer to all other plots in appendix i</w:t>
      </w:r>
      <w:r w:rsidR="00102B4C">
        <w:rPr>
          <w:sz w:val="14"/>
          <w:szCs w:val="14"/>
        </w:rPr>
        <w:t>x</w:t>
      </w:r>
      <w:r w:rsidRPr="00F005A9">
        <w:rPr>
          <w:sz w:val="14"/>
          <w:szCs w:val="14"/>
        </w:rPr>
        <w:t>)</w:t>
      </w:r>
    </w:p>
    <w:p w14:paraId="3F8936BE" w14:textId="1E03770E" w:rsidR="00964988" w:rsidRDefault="00964988" w:rsidP="00095539">
      <w:pPr>
        <w:jc w:val="both"/>
      </w:pPr>
      <w:r>
        <w:t>Viewing the distributions and comparing them to the data descriptions provided</w:t>
      </w:r>
      <w:r w:rsidR="003C20C7">
        <w:t xml:space="preserve">, </w:t>
      </w:r>
      <w:r>
        <w:t>the variables appear to be logically consistent.</w:t>
      </w:r>
    </w:p>
    <w:p w14:paraId="6C94DD14" w14:textId="77777777" w:rsidR="00081911" w:rsidRDefault="0045660C" w:rsidP="00095539">
      <w:pPr>
        <w:jc w:val="both"/>
      </w:pPr>
      <w:r>
        <w:t xml:space="preserve">In detecting for outliers, using the IQR method, 288 were found. </w:t>
      </w:r>
    </w:p>
    <w:p w14:paraId="230027FD" w14:textId="77777777" w:rsidR="007F61A8" w:rsidRDefault="007F61A8" w:rsidP="007F61A8">
      <w:pPr>
        <w:pStyle w:val="HTMLPreformatted"/>
        <w:shd w:val="clear" w:color="auto" w:fill="E3E4E6" w:themeFill="accent6" w:themeFillTint="33"/>
        <w:wordWrap w:val="0"/>
        <w:textAlignment w:val="baseline"/>
        <w:rPr>
          <w:color w:val="000000"/>
          <w:sz w:val="21"/>
          <w:szCs w:val="21"/>
        </w:rPr>
      </w:pPr>
      <w:r>
        <w:rPr>
          <w:color w:val="000000"/>
          <w:sz w:val="21"/>
          <w:szCs w:val="21"/>
        </w:rPr>
        <w:t>The dataset has 288 outliers.</w:t>
      </w:r>
    </w:p>
    <w:p w14:paraId="46F800E1" w14:textId="77777777" w:rsidR="007F61A8" w:rsidRDefault="007F61A8" w:rsidP="00FF3674">
      <w:pPr>
        <w:rPr>
          <w:sz w:val="14"/>
          <w:szCs w:val="14"/>
        </w:rPr>
      </w:pPr>
      <w:r w:rsidRPr="00F005A9">
        <w:rPr>
          <w:sz w:val="14"/>
          <w:szCs w:val="14"/>
        </w:rPr>
        <w:t xml:space="preserve">(figure </w:t>
      </w:r>
      <w:r>
        <w:rPr>
          <w:sz w:val="14"/>
          <w:szCs w:val="14"/>
        </w:rPr>
        <w:t xml:space="preserve">20) </w:t>
      </w:r>
    </w:p>
    <w:p w14:paraId="0D5586C9" w14:textId="77777777" w:rsidR="003E7F24" w:rsidRDefault="003E7F24" w:rsidP="00FF3674"/>
    <w:p w14:paraId="574FE341" w14:textId="772987FD" w:rsidR="00D03B5B" w:rsidRDefault="00C73301" w:rsidP="00FC10DF">
      <w:pPr>
        <w:pStyle w:val="Heading1"/>
      </w:pPr>
      <w:r>
        <w:lastRenderedPageBreak/>
        <w:t>Feature Engineering</w:t>
      </w:r>
    </w:p>
    <w:p w14:paraId="71969715" w14:textId="2DFE5667" w:rsidR="009D2C82" w:rsidRDefault="00D03B5B" w:rsidP="00095539">
      <w:pPr>
        <w:jc w:val="both"/>
      </w:pPr>
      <w:r>
        <w:rPr>
          <w:noProof/>
        </w:rPr>
        <w:drawing>
          <wp:anchor distT="0" distB="0" distL="114300" distR="114300" simplePos="0" relativeHeight="251739648" behindDoc="0" locked="0" layoutInCell="1" allowOverlap="1" wp14:anchorId="55824970" wp14:editId="6A8C167D">
            <wp:simplePos x="0" y="0"/>
            <wp:positionH relativeFrom="margin">
              <wp:align>center</wp:align>
            </wp:positionH>
            <wp:positionV relativeFrom="paragraph">
              <wp:posOffset>365125</wp:posOffset>
            </wp:positionV>
            <wp:extent cx="5015865" cy="2849245"/>
            <wp:effectExtent l="0" t="0" r="0" b="8255"/>
            <wp:wrapTopAndBottom/>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5">
                      <a:extLst>
                        <a:ext uri="{28A0092B-C50C-407E-A947-70E740481C1C}">
                          <a14:useLocalDpi xmlns:a14="http://schemas.microsoft.com/office/drawing/2010/main" val="0"/>
                        </a:ext>
                      </a:extLst>
                    </a:blip>
                    <a:srcRect l="6918" t="5660" r="14781" b="5329"/>
                    <a:stretch/>
                  </pic:blipFill>
                  <pic:spPr bwMode="auto">
                    <a:xfrm>
                      <a:off x="0" y="0"/>
                      <a:ext cx="5015865" cy="2849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0220" w:rsidRPr="00F90220">
        <w:t>To derive a good feature set for linear regression, we will conduct dimensionality reduction using a correlation heatmap to select the most relevant features.</w:t>
      </w:r>
    </w:p>
    <w:p w14:paraId="6D44875E" w14:textId="2EB6E6C4" w:rsidR="00A20536" w:rsidRPr="00A20536" w:rsidRDefault="00A20536" w:rsidP="005E7D53">
      <w:pPr>
        <w:rPr>
          <w:sz w:val="14"/>
          <w:szCs w:val="14"/>
        </w:rPr>
      </w:pPr>
      <w:r w:rsidRPr="00F005A9">
        <w:rPr>
          <w:sz w:val="14"/>
          <w:szCs w:val="14"/>
        </w:rPr>
        <w:t xml:space="preserve">(figure </w:t>
      </w:r>
      <w:r>
        <w:rPr>
          <w:sz w:val="14"/>
          <w:szCs w:val="14"/>
        </w:rPr>
        <w:t xml:space="preserve">21) </w:t>
      </w:r>
    </w:p>
    <w:p w14:paraId="3F84331D" w14:textId="05FB21B7" w:rsidR="00FD2EB5" w:rsidRDefault="00FD2EB5" w:rsidP="00095539">
      <w:pPr>
        <w:jc w:val="both"/>
      </w:pPr>
      <w:r>
        <w:rPr>
          <w:noProof/>
        </w:rPr>
        <w:drawing>
          <wp:anchor distT="0" distB="0" distL="114300" distR="114300" simplePos="0" relativeHeight="251740672" behindDoc="0" locked="0" layoutInCell="1" allowOverlap="1" wp14:anchorId="0836D7FE" wp14:editId="7F703E31">
            <wp:simplePos x="0" y="0"/>
            <wp:positionH relativeFrom="column">
              <wp:posOffset>-470535</wp:posOffset>
            </wp:positionH>
            <wp:positionV relativeFrom="paragraph">
              <wp:posOffset>956921</wp:posOffset>
            </wp:positionV>
            <wp:extent cx="6521450" cy="1086485"/>
            <wp:effectExtent l="0" t="0" r="0" b="0"/>
            <wp:wrapTopAndBottom/>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1450" cy="1086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2011" w:rsidRPr="001F2011">
        <w:t>Referring to the above plot</w:t>
      </w:r>
      <w:r w:rsidR="003C20C7">
        <w:t>,</w:t>
      </w:r>
      <w:r w:rsidR="001F2011" w:rsidRPr="001F2011">
        <w:t xml:space="preserve"> the top 3 most correlated features with “medv” are “rm”, “lstat” and “ptratio”. “rm” is positively correlated while the other two are correlated negatively. To confirm the strength and linearity of these relationships a pair plot will be examined. The next three most correlated features will also be included in the pair plot to see if these variables may be better at predicting "medv"</w:t>
      </w:r>
      <w:r>
        <w:t>.</w:t>
      </w:r>
    </w:p>
    <w:p w14:paraId="489AF569" w14:textId="67D6B4F3" w:rsidR="001F2011" w:rsidRPr="00FD2EB5" w:rsidRDefault="00FF3A41" w:rsidP="00FD2EB5">
      <w:pPr>
        <w:rPr>
          <w:sz w:val="14"/>
          <w:szCs w:val="14"/>
        </w:rPr>
      </w:pPr>
      <w:r>
        <w:t xml:space="preserve"> </w:t>
      </w:r>
      <w:r w:rsidR="00FD2EB5" w:rsidRPr="00F005A9">
        <w:rPr>
          <w:sz w:val="14"/>
          <w:szCs w:val="14"/>
        </w:rPr>
        <w:t xml:space="preserve">(figure </w:t>
      </w:r>
      <w:r w:rsidR="00FD2EB5">
        <w:rPr>
          <w:sz w:val="14"/>
          <w:szCs w:val="14"/>
        </w:rPr>
        <w:t>22</w:t>
      </w:r>
      <w:r w:rsidR="002C7FC7">
        <w:rPr>
          <w:sz w:val="14"/>
          <w:szCs w:val="14"/>
        </w:rPr>
        <w:t xml:space="preserve"> – for complete pair plot refer to appendix x</w:t>
      </w:r>
      <w:r w:rsidR="00FD2EB5">
        <w:rPr>
          <w:sz w:val="14"/>
          <w:szCs w:val="14"/>
        </w:rPr>
        <w:t xml:space="preserve">) </w:t>
      </w:r>
    </w:p>
    <w:p w14:paraId="6ACCBACF" w14:textId="30A8CB31" w:rsidR="00FF3A41" w:rsidRDefault="00FF3A41" w:rsidP="00095539">
      <w:pPr>
        <w:jc w:val="both"/>
      </w:pPr>
      <w:r>
        <w:t>The pair plot shows that “rm” has a relatively strong linear relationship with “medv”, while “lstat” seems to follow a rough exponential form</w:t>
      </w:r>
      <w:r w:rsidR="00C32C9E">
        <w:t>.</w:t>
      </w:r>
      <w:r>
        <w:t xml:space="preserve"> </w:t>
      </w:r>
      <w:r w:rsidR="00C32C9E">
        <w:t>H</w:t>
      </w:r>
      <w:r>
        <w:t>owever, “lstat” would</w:t>
      </w:r>
      <w:r w:rsidR="00C32C9E">
        <w:t xml:space="preserve"> remain to</w:t>
      </w:r>
      <w:r>
        <w:t xml:space="preserve"> be an appropriate feature to explain “medv” in </w:t>
      </w:r>
      <w:r w:rsidR="003C20C7">
        <w:t>the</w:t>
      </w:r>
      <w:r>
        <w:t xml:space="preserve"> linear model. The rest seem to share similar patterns in a relationship with “medv”, and so on the basis of </w:t>
      </w:r>
      <w:r w:rsidR="003C20C7">
        <w:t>attaining the</w:t>
      </w:r>
      <w:r>
        <w:t xml:space="preserve"> highest correlation, “ptratio” remains as the third best feature to include.</w:t>
      </w:r>
    </w:p>
    <w:p w14:paraId="25CE9A11" w14:textId="5AD0BB74" w:rsidR="00D03B5B" w:rsidRDefault="00907EDF" w:rsidP="00095539">
      <w:pPr>
        <w:jc w:val="both"/>
      </w:pPr>
      <w:r>
        <w:t>It should be noted however that</w:t>
      </w:r>
      <w:r w:rsidR="000A174B">
        <w:t xml:space="preserve">, </w:t>
      </w:r>
      <w:r w:rsidR="00E150C8">
        <w:t xml:space="preserve">“lstat” and “ptratio” share a -0.61 correlation </w:t>
      </w:r>
      <w:r w:rsidR="000A174B">
        <w:t xml:space="preserve">and thus </w:t>
      </w:r>
      <w:r w:rsidR="00E150C8">
        <w:t xml:space="preserve">introduces a concern for possible multicollinearity. This will be assessed further with the VIF. </w:t>
      </w:r>
    </w:p>
    <w:p w14:paraId="53C4A403" w14:textId="5E16EBFC" w:rsidR="00A20536" w:rsidRDefault="00A20536" w:rsidP="00A20536">
      <w:pPr>
        <w:pStyle w:val="HTMLPreformatted"/>
        <w:shd w:val="clear" w:color="auto" w:fill="E3E4E6" w:themeFill="accent6" w:themeFillTint="33"/>
        <w:wordWrap w:val="0"/>
        <w:textAlignment w:val="baseline"/>
        <w:rPr>
          <w:color w:val="000000"/>
          <w:sz w:val="21"/>
          <w:szCs w:val="21"/>
        </w:rPr>
      </w:pPr>
      <w:r>
        <w:rPr>
          <w:color w:val="000000"/>
          <w:sz w:val="21"/>
          <w:szCs w:val="21"/>
        </w:rPr>
        <w:t xml:space="preserve">VIFs with "rm", "lstat", "ptratio": [1.6534, 1.6794, 1.1981], </w:t>
      </w:r>
      <w:r w:rsidR="00C32C9E">
        <w:rPr>
          <w:color w:val="000000"/>
          <w:sz w:val="21"/>
          <w:szCs w:val="21"/>
        </w:rPr>
        <w:t>\</w:t>
      </w:r>
      <w:r>
        <w:rPr>
          <w:color w:val="000000"/>
          <w:sz w:val="21"/>
          <w:szCs w:val="21"/>
        </w:rPr>
        <w:t>max_vif: 1.6794</w:t>
      </w:r>
    </w:p>
    <w:p w14:paraId="19F6A04E" w14:textId="7451FC2B" w:rsidR="00A20536" w:rsidRDefault="00A20536" w:rsidP="00A20536">
      <w:pPr>
        <w:rPr>
          <w:sz w:val="14"/>
          <w:szCs w:val="14"/>
        </w:rPr>
      </w:pPr>
      <w:r w:rsidRPr="00F005A9">
        <w:rPr>
          <w:sz w:val="14"/>
          <w:szCs w:val="14"/>
        </w:rPr>
        <w:t xml:space="preserve">(figure </w:t>
      </w:r>
      <w:r>
        <w:rPr>
          <w:sz w:val="14"/>
          <w:szCs w:val="14"/>
        </w:rPr>
        <w:t>2</w:t>
      </w:r>
      <w:r w:rsidR="00FD2EB5">
        <w:rPr>
          <w:sz w:val="14"/>
          <w:szCs w:val="14"/>
        </w:rPr>
        <w:t>3</w:t>
      </w:r>
      <w:r>
        <w:rPr>
          <w:sz w:val="14"/>
          <w:szCs w:val="14"/>
        </w:rPr>
        <w:t xml:space="preserve">) </w:t>
      </w:r>
    </w:p>
    <w:p w14:paraId="7BCEB099" w14:textId="5DEB780B" w:rsidR="00685438" w:rsidRDefault="000324AF" w:rsidP="00095539">
      <w:pPr>
        <w:jc w:val="both"/>
      </w:pPr>
      <w:r w:rsidRPr="000324AF">
        <w:lastRenderedPageBreak/>
        <w:t xml:space="preserve">The results show that no multicollinearity is present between the best three features. Therefore, it is possible to conclude that </w:t>
      </w:r>
      <w:r w:rsidR="009A4BF5" w:rsidRPr="000324AF">
        <w:t>“rm”, “lstat” and “ptratio”</w:t>
      </w:r>
      <w:r w:rsidR="009A4BF5">
        <w:t xml:space="preserve"> are the </w:t>
      </w:r>
      <w:r w:rsidRPr="000324AF">
        <w:t>best to use in a linear regression model to predict “medv”</w:t>
      </w:r>
      <w:r w:rsidR="009A4BF5">
        <w:t>.</w:t>
      </w:r>
    </w:p>
    <w:p w14:paraId="1B842A97" w14:textId="77777777" w:rsidR="001F13A3" w:rsidRDefault="001F13A3" w:rsidP="001F13A3">
      <w:pPr>
        <w:pStyle w:val="Heading1"/>
      </w:pPr>
      <w:r>
        <w:t>Gradient Ascent Implementation</w:t>
      </w:r>
    </w:p>
    <w:p w14:paraId="07551967" w14:textId="16D45232" w:rsidR="00BA12CD" w:rsidRDefault="00BA12CD" w:rsidP="00E3069A">
      <w:pPr>
        <w:jc w:val="both"/>
      </w:pPr>
      <w:r w:rsidRPr="00BA12CD">
        <w:t xml:space="preserve">Having constructed the gradient ascent algorithm, the algorithm </w:t>
      </w:r>
      <w:r w:rsidR="005C4BAF">
        <w:t xml:space="preserve">is </w:t>
      </w:r>
      <w:r w:rsidRPr="00BA12CD">
        <w:t>run through a leave one out cross validation across different values of alpha</w:t>
      </w:r>
      <w:r w:rsidR="003C20C7">
        <w:t>, whilst keeping the number of iterations fixed</w:t>
      </w:r>
      <w:r w:rsidRPr="00BA12CD">
        <w:t xml:space="preserve">. </w:t>
      </w:r>
      <w:r w:rsidR="003C20C7">
        <w:t>This is because,</w:t>
      </w:r>
      <w:r w:rsidRPr="00BA12CD">
        <w:t xml:space="preserve"> it is expected that the performance of gradient ascent increases with greater values in the number of iterations</w:t>
      </w:r>
      <w:r w:rsidR="003C20C7">
        <w:t xml:space="preserve">. Thus, in </w:t>
      </w:r>
      <w:r w:rsidRPr="00BA12CD">
        <w:t>assessing for different values of alpha whilst keeping</w:t>
      </w:r>
      <w:r w:rsidR="005C4BAF">
        <w:t xml:space="preserve"> the</w:t>
      </w:r>
      <w:r w:rsidRPr="00BA12CD">
        <w:t xml:space="preserve"> number of iterations fixed would be </w:t>
      </w:r>
      <w:r w:rsidR="003C20C7">
        <w:t xml:space="preserve">a </w:t>
      </w:r>
      <w:r w:rsidRPr="00BA12CD">
        <w:t xml:space="preserve">sufficient </w:t>
      </w:r>
      <w:r w:rsidR="003C20C7">
        <w:t xml:space="preserve">method </w:t>
      </w:r>
      <w:r w:rsidRPr="00BA12CD">
        <w:t xml:space="preserve">to deriving the maximum likelihood. Therefore, </w:t>
      </w:r>
      <w:r w:rsidR="003C20C7">
        <w:t>we fixed this value at</w:t>
      </w:r>
      <w:r w:rsidRPr="00BA12CD">
        <w:t xml:space="preserve"> 10 so to ensure algorithm had iterated enough to reach the optimum whilst retaining computational efficiency.</w:t>
      </w:r>
    </w:p>
    <w:p w14:paraId="678B47B2" w14:textId="77777777" w:rsidR="00570CC5" w:rsidRDefault="00570CC5" w:rsidP="00570CC5">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654A6CB3" w14:textId="77777777" w:rsidR="00570CC5" w:rsidRDefault="00570CC5" w:rsidP="00570CC5">
      <w:pPr>
        <w:pStyle w:val="HTMLPreformatted"/>
        <w:shd w:val="clear" w:color="auto" w:fill="E3E4E6" w:themeFill="accent6" w:themeFillTint="33"/>
        <w:wordWrap w:val="0"/>
        <w:textAlignment w:val="baseline"/>
        <w:rPr>
          <w:color w:val="000000"/>
          <w:sz w:val="21"/>
          <w:szCs w:val="21"/>
        </w:rPr>
      </w:pPr>
      <w:r>
        <w:rPr>
          <w:color w:val="000000"/>
          <w:sz w:val="21"/>
          <w:szCs w:val="21"/>
        </w:rPr>
        <w:t xml:space="preserve">      ALPHA       |      CV RMSE      </w:t>
      </w:r>
    </w:p>
    <w:p w14:paraId="73390496" w14:textId="77777777" w:rsidR="00570CC5" w:rsidRDefault="00570CC5" w:rsidP="00570CC5">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6D71EE78" w14:textId="17FB37A6" w:rsidR="00570CC5" w:rsidRDefault="00570CC5" w:rsidP="00570CC5">
      <w:pPr>
        <w:pStyle w:val="HTMLPreformatted"/>
        <w:shd w:val="clear" w:color="auto" w:fill="E3E4E6" w:themeFill="accent6" w:themeFillTint="33"/>
        <w:wordWrap w:val="0"/>
        <w:textAlignment w:val="baseline"/>
        <w:rPr>
          <w:color w:val="000000"/>
          <w:sz w:val="21"/>
          <w:szCs w:val="21"/>
        </w:rPr>
      </w:pPr>
      <w:r>
        <w:rPr>
          <w:color w:val="000000"/>
          <w:sz w:val="21"/>
          <w:szCs w:val="21"/>
        </w:rPr>
        <w:t xml:space="preserve">      0.001       | 0.9925</w:t>
      </w:r>
    </w:p>
    <w:p w14:paraId="46D654B9" w14:textId="791D6A58" w:rsidR="00570CC5" w:rsidRDefault="00570CC5" w:rsidP="00570CC5">
      <w:pPr>
        <w:pStyle w:val="HTMLPreformatted"/>
        <w:shd w:val="clear" w:color="auto" w:fill="E3E4E6" w:themeFill="accent6" w:themeFillTint="33"/>
        <w:wordWrap w:val="0"/>
        <w:textAlignment w:val="baseline"/>
        <w:rPr>
          <w:color w:val="000000"/>
          <w:sz w:val="21"/>
          <w:szCs w:val="21"/>
        </w:rPr>
      </w:pPr>
      <w:r>
        <w:rPr>
          <w:color w:val="000000"/>
          <w:sz w:val="21"/>
          <w:szCs w:val="21"/>
        </w:rPr>
        <w:t xml:space="preserve">      0.01        | 0.9322</w:t>
      </w:r>
    </w:p>
    <w:p w14:paraId="277D2309" w14:textId="105F7232" w:rsidR="00570CC5" w:rsidRDefault="00570CC5" w:rsidP="00570CC5">
      <w:pPr>
        <w:pStyle w:val="HTMLPreformatted"/>
        <w:shd w:val="clear" w:color="auto" w:fill="E3E4E6" w:themeFill="accent6" w:themeFillTint="33"/>
        <w:wordWrap w:val="0"/>
        <w:textAlignment w:val="baseline"/>
        <w:rPr>
          <w:color w:val="000000"/>
          <w:sz w:val="21"/>
          <w:szCs w:val="21"/>
        </w:rPr>
      </w:pPr>
      <w:r>
        <w:rPr>
          <w:color w:val="000000"/>
          <w:sz w:val="21"/>
          <w:szCs w:val="21"/>
        </w:rPr>
        <w:t xml:space="preserve">      0.1         | 0.7035</w:t>
      </w:r>
    </w:p>
    <w:p w14:paraId="06B5E458" w14:textId="582673AA" w:rsidR="00570CC5" w:rsidRDefault="00570CC5" w:rsidP="00570CC5">
      <w:pPr>
        <w:pStyle w:val="HTMLPreformatted"/>
        <w:shd w:val="clear" w:color="auto" w:fill="E3E4E6" w:themeFill="accent6" w:themeFillTint="33"/>
        <w:wordWrap w:val="0"/>
        <w:textAlignment w:val="baseline"/>
        <w:rPr>
          <w:color w:val="000000"/>
          <w:sz w:val="21"/>
          <w:szCs w:val="21"/>
        </w:rPr>
      </w:pPr>
      <w:r>
        <w:rPr>
          <w:color w:val="000000"/>
          <w:sz w:val="21"/>
          <w:szCs w:val="21"/>
        </w:rPr>
        <w:t xml:space="preserve">      0.2         | 0.6743</w:t>
      </w:r>
    </w:p>
    <w:p w14:paraId="0B05AFCE" w14:textId="3D7A5F0B" w:rsidR="00570CC5" w:rsidRDefault="00570CC5" w:rsidP="00570CC5">
      <w:pPr>
        <w:pStyle w:val="HTMLPreformatted"/>
        <w:shd w:val="clear" w:color="auto" w:fill="E3E4E6" w:themeFill="accent6" w:themeFillTint="33"/>
        <w:wordWrap w:val="0"/>
        <w:textAlignment w:val="baseline"/>
        <w:rPr>
          <w:color w:val="000000"/>
          <w:sz w:val="21"/>
          <w:szCs w:val="21"/>
        </w:rPr>
      </w:pPr>
      <w:r>
        <w:rPr>
          <w:color w:val="000000"/>
          <w:sz w:val="21"/>
          <w:szCs w:val="21"/>
        </w:rPr>
        <w:t xml:space="preserve">      0.5         | 0.6697</w:t>
      </w:r>
    </w:p>
    <w:p w14:paraId="74362F46" w14:textId="13438BC6" w:rsidR="00570CC5" w:rsidRDefault="00570CC5" w:rsidP="00570CC5">
      <w:pPr>
        <w:pStyle w:val="HTMLPreformatted"/>
        <w:shd w:val="clear" w:color="auto" w:fill="E3E4E6" w:themeFill="accent6" w:themeFillTint="33"/>
        <w:wordWrap w:val="0"/>
        <w:textAlignment w:val="baseline"/>
        <w:rPr>
          <w:color w:val="000000"/>
          <w:sz w:val="21"/>
          <w:szCs w:val="21"/>
        </w:rPr>
      </w:pPr>
      <w:r>
        <w:rPr>
          <w:color w:val="000000"/>
          <w:sz w:val="21"/>
          <w:szCs w:val="21"/>
        </w:rPr>
        <w:t xml:space="preserve">      1.0         | 0.6702</w:t>
      </w:r>
    </w:p>
    <w:p w14:paraId="5DC08E88" w14:textId="75C0B345" w:rsidR="00570CC5" w:rsidRDefault="00570CC5" w:rsidP="00570CC5">
      <w:pPr>
        <w:pStyle w:val="HTMLPreformatted"/>
        <w:shd w:val="clear" w:color="auto" w:fill="E3E4E6" w:themeFill="accent6" w:themeFillTint="33"/>
        <w:wordWrap w:val="0"/>
        <w:textAlignment w:val="baseline"/>
        <w:rPr>
          <w:color w:val="000000"/>
          <w:sz w:val="21"/>
          <w:szCs w:val="21"/>
        </w:rPr>
      </w:pPr>
      <w:r>
        <w:rPr>
          <w:color w:val="000000"/>
          <w:sz w:val="21"/>
          <w:szCs w:val="21"/>
        </w:rPr>
        <w:t xml:space="preserve">      3.0         | 796553.9641</w:t>
      </w:r>
    </w:p>
    <w:p w14:paraId="3F28EC38" w14:textId="7AA4DE12" w:rsidR="00570CC5" w:rsidRDefault="00570CC5" w:rsidP="00570CC5">
      <w:pPr>
        <w:pStyle w:val="HTMLPreformatted"/>
        <w:shd w:val="clear" w:color="auto" w:fill="E3E4E6" w:themeFill="accent6" w:themeFillTint="33"/>
        <w:wordWrap w:val="0"/>
        <w:textAlignment w:val="baseline"/>
        <w:rPr>
          <w:color w:val="000000"/>
          <w:sz w:val="21"/>
          <w:szCs w:val="21"/>
        </w:rPr>
      </w:pPr>
      <w:r>
        <w:rPr>
          <w:color w:val="000000"/>
          <w:sz w:val="21"/>
          <w:szCs w:val="21"/>
        </w:rPr>
        <w:t xml:space="preserve">      6.0         | 2572815658.9413</w:t>
      </w:r>
    </w:p>
    <w:p w14:paraId="6992E37D" w14:textId="5DB4AA14" w:rsidR="00570CC5" w:rsidRDefault="00570CC5" w:rsidP="00570CC5">
      <w:pPr>
        <w:rPr>
          <w:sz w:val="14"/>
          <w:szCs w:val="14"/>
        </w:rPr>
      </w:pPr>
      <w:r w:rsidRPr="00F005A9">
        <w:rPr>
          <w:sz w:val="14"/>
          <w:szCs w:val="14"/>
        </w:rPr>
        <w:t xml:space="preserve">(figure </w:t>
      </w:r>
      <w:r>
        <w:rPr>
          <w:sz w:val="14"/>
          <w:szCs w:val="14"/>
        </w:rPr>
        <w:t xml:space="preserve">24) </w:t>
      </w:r>
    </w:p>
    <w:p w14:paraId="63D423C9" w14:textId="0686C003" w:rsidR="00F84395" w:rsidRDefault="00F84395" w:rsidP="00E3069A">
      <w:pPr>
        <w:jc w:val="both"/>
      </w:pPr>
      <w:r>
        <w:rPr>
          <w:noProof/>
        </w:rPr>
        <w:drawing>
          <wp:anchor distT="0" distB="0" distL="114300" distR="114300" simplePos="0" relativeHeight="251741696" behindDoc="0" locked="0" layoutInCell="1" allowOverlap="1" wp14:anchorId="18FAB1D5" wp14:editId="0696F10D">
            <wp:simplePos x="0" y="0"/>
            <wp:positionH relativeFrom="margin">
              <wp:posOffset>114300</wp:posOffset>
            </wp:positionH>
            <wp:positionV relativeFrom="paragraph">
              <wp:posOffset>529590</wp:posOffset>
            </wp:positionV>
            <wp:extent cx="5212080" cy="2606040"/>
            <wp:effectExtent l="0" t="0" r="7620" b="3810"/>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2080" cy="2606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12CD" w:rsidRPr="00BA12CD">
        <w:t xml:space="preserve">Considering the provided output, the best alpha </w:t>
      </w:r>
      <w:r w:rsidR="003C20C7">
        <w:t>was</w:t>
      </w:r>
      <w:r w:rsidR="00BA12CD" w:rsidRPr="00BA12CD">
        <w:t xml:space="preserve"> 0.5, since it achieve</w:t>
      </w:r>
      <w:r w:rsidR="003C20C7">
        <w:t>d</w:t>
      </w:r>
      <w:r w:rsidR="00BA12CD" w:rsidRPr="00BA12CD">
        <w:t xml:space="preserve"> the lowest cross validation RMSE. Now, </w:t>
      </w:r>
      <w:r w:rsidR="003C20C7">
        <w:t xml:space="preserve">it is possible to </w:t>
      </w:r>
      <w:r w:rsidR="00BA12CD" w:rsidRPr="00BA12CD">
        <w:t xml:space="preserve">find a more precise value for alpha through running </w:t>
      </w:r>
      <w:r w:rsidR="003C20C7">
        <w:t xml:space="preserve">a </w:t>
      </w:r>
      <w:r w:rsidR="00BA12CD" w:rsidRPr="00BA12CD">
        <w:t xml:space="preserve">cross validation </w:t>
      </w:r>
      <w:r w:rsidR="003C20C7">
        <w:t>over</w:t>
      </w:r>
      <w:r w:rsidR="00BA12CD" w:rsidRPr="00BA12CD">
        <w:t xml:space="preserve"> alphas close to 0.5.</w:t>
      </w:r>
    </w:p>
    <w:p w14:paraId="182F2F68" w14:textId="0EC6558D" w:rsidR="00D16AC9" w:rsidRDefault="00D16AC9" w:rsidP="00D16AC9">
      <w:pPr>
        <w:rPr>
          <w:sz w:val="14"/>
          <w:szCs w:val="14"/>
        </w:rPr>
      </w:pPr>
      <w:r w:rsidRPr="00F005A9">
        <w:rPr>
          <w:sz w:val="14"/>
          <w:szCs w:val="14"/>
        </w:rPr>
        <w:t xml:space="preserve">(figure </w:t>
      </w:r>
      <w:r>
        <w:rPr>
          <w:sz w:val="14"/>
          <w:szCs w:val="14"/>
        </w:rPr>
        <w:t xml:space="preserve">25) </w:t>
      </w:r>
    </w:p>
    <w:p w14:paraId="0AEC9DE0" w14:textId="61CB05BF" w:rsidR="00D80A29" w:rsidRDefault="00D759B6" w:rsidP="00E3069A">
      <w:pPr>
        <w:jc w:val="both"/>
      </w:pPr>
      <w:r w:rsidRPr="00D759B6">
        <w:t xml:space="preserve">Therefore, </w:t>
      </w:r>
      <w:r w:rsidR="003C20C7">
        <w:t xml:space="preserve">from viewing the plot, </w:t>
      </w:r>
      <w:r w:rsidR="00E3069A">
        <w:t>the most optimal value of alpha is 0.57</w:t>
      </w:r>
      <w:r w:rsidR="008F41CD">
        <w:t xml:space="preserve">. This is </w:t>
      </w:r>
      <w:r w:rsidR="00E3069A">
        <w:t xml:space="preserve">since </w:t>
      </w:r>
      <w:r w:rsidR="003C20C7">
        <w:t>cross validation RMSE is depicted to be the lowest at this point as shown above.</w:t>
      </w:r>
    </w:p>
    <w:p w14:paraId="0371BC68" w14:textId="77777777" w:rsidR="00D80A29" w:rsidRDefault="00D80A29" w:rsidP="00D80A29">
      <w:pPr>
        <w:pStyle w:val="Title"/>
      </w:pPr>
      <w:r>
        <w:lastRenderedPageBreak/>
        <w:t>References</w:t>
      </w:r>
    </w:p>
    <w:p w14:paraId="547C740C" w14:textId="79886F68" w:rsidR="009E5256" w:rsidRDefault="009E5256" w:rsidP="009E5256">
      <w:r>
        <w:t>Academy, U., 2020. Determinants Of NBA Player Salaries. [online] The Sport Journal. Available at: &lt;https://thesportjournal.org/article/determinants-of-nba-player-salaries/&gt; [Accessed 13 October 2020].</w:t>
      </w:r>
    </w:p>
    <w:p w14:paraId="622EB820" w14:textId="0226E491" w:rsidR="009E5256" w:rsidRDefault="009E5256" w:rsidP="009E5256">
      <w:r>
        <w:t>KNN, W. and Jones, D., 2020. Why Do You Need To Scale Data In KNN. [online] Cross Validated. Available at: &lt;https://stats.stackexchange.com/questions/287425/why-do-you-need-to-scale-data-in-knn&gt; [Accessed 10 October 2020].</w:t>
      </w:r>
    </w:p>
    <w:p w14:paraId="6D8BB8E1" w14:textId="291B44DA" w:rsidR="009E5256" w:rsidRDefault="009E5256" w:rsidP="009E5256">
      <w:r>
        <w:t>Learning, S. and Sethi, A., 2020. Support Vector Regression In Machine Learning. [online] Analytics Vidhya. Available at: &lt;https://www.analyticsvidhya.com/blog/2020/03/support-vector-regression-tutorial-for-machine-learning/&gt; [Accessed 14 October 2020].</w:t>
      </w:r>
    </w:p>
    <w:p w14:paraId="5B1B6B17" w14:textId="162D1F30" w:rsidR="009E5256" w:rsidRDefault="009E5256" w:rsidP="009E5256">
      <w:r>
        <w:t>Regression, S., 2020. Support Vector Regression | Learn The Working And Advantages Of SVR. [online] EDUCBA. Available at: &lt;https://www.educba.com/support-vector-regression/&gt; [Accessed 14 October 2020].</w:t>
      </w:r>
    </w:p>
    <w:p w14:paraId="17C9EE99" w14:textId="45E83D67" w:rsidR="00425BB6" w:rsidRDefault="009E5256" w:rsidP="009E5256">
      <w:r>
        <w:t>Scikit-learn.org. 2020. 1.4. Support Vector Machines — Scikit-Learn 0.18.2 Documentation. [online] Available at: &lt;https://scikit-learn.org/0.18/modules/svm.html#svm&gt; [Accessed 13 October 2020].</w:t>
      </w:r>
      <w:r w:rsidR="00425BB6">
        <w:br w:type="page"/>
      </w:r>
    </w:p>
    <w:p w14:paraId="17E2ECB3" w14:textId="1270153F" w:rsidR="00425BB6" w:rsidRDefault="00425BB6" w:rsidP="00425BB6">
      <w:pPr>
        <w:pStyle w:val="Heading1"/>
      </w:pPr>
      <w:r>
        <w:lastRenderedPageBreak/>
        <w:t>Appendix</w:t>
      </w:r>
    </w:p>
    <w:p w14:paraId="70EBC79C" w14:textId="3BEAF32A" w:rsidR="009B65AE" w:rsidRPr="009B65AE" w:rsidRDefault="009B65AE" w:rsidP="009B65AE">
      <w:pPr>
        <w:pStyle w:val="Heading2"/>
      </w:pPr>
      <w:r>
        <w:t>Appendix i</w:t>
      </w:r>
    </w:p>
    <w:p w14:paraId="2C9E6DD5" w14:textId="77777777" w:rsidR="00425BB6" w:rsidRDefault="00425BB6" w:rsidP="00B367EE">
      <w:pPr>
        <w:pStyle w:val="HTMLPreformatted"/>
        <w:shd w:val="clear" w:color="auto" w:fill="E3E4E6" w:themeFill="accent6" w:themeFillTint="33"/>
        <w:wordWrap w:val="0"/>
        <w:textAlignment w:val="baseline"/>
        <w:rPr>
          <w:color w:val="000000"/>
          <w:sz w:val="21"/>
          <w:szCs w:val="21"/>
        </w:rPr>
      </w:pPr>
      <w:r>
        <w:rPr>
          <w:color w:val="000000"/>
          <w:sz w:val="21"/>
          <w:szCs w:val="21"/>
        </w:rPr>
        <w:t>Train_ID      int64</w:t>
      </w:r>
    </w:p>
    <w:p w14:paraId="54E84D5C" w14:textId="77777777" w:rsidR="00425BB6" w:rsidRDefault="00425BB6" w:rsidP="00B367EE">
      <w:pPr>
        <w:pStyle w:val="HTMLPreformatted"/>
        <w:shd w:val="clear" w:color="auto" w:fill="E3E4E6" w:themeFill="accent6" w:themeFillTint="33"/>
        <w:wordWrap w:val="0"/>
        <w:textAlignment w:val="baseline"/>
        <w:rPr>
          <w:color w:val="000000"/>
          <w:sz w:val="21"/>
          <w:szCs w:val="21"/>
        </w:rPr>
      </w:pPr>
      <w:r>
        <w:rPr>
          <w:color w:val="000000"/>
          <w:sz w:val="21"/>
          <w:szCs w:val="21"/>
        </w:rPr>
        <w:t>SALARY      float64</w:t>
      </w:r>
    </w:p>
    <w:p w14:paraId="6EEC991D" w14:textId="77777777" w:rsidR="00425BB6" w:rsidRDefault="00425BB6" w:rsidP="00B367EE">
      <w:pPr>
        <w:pStyle w:val="HTMLPreformatted"/>
        <w:shd w:val="clear" w:color="auto" w:fill="E3E4E6" w:themeFill="accent6" w:themeFillTint="33"/>
        <w:wordWrap w:val="0"/>
        <w:textAlignment w:val="baseline"/>
        <w:rPr>
          <w:color w:val="000000"/>
          <w:sz w:val="21"/>
          <w:szCs w:val="21"/>
        </w:rPr>
      </w:pPr>
      <w:r>
        <w:rPr>
          <w:color w:val="000000"/>
          <w:sz w:val="21"/>
          <w:szCs w:val="21"/>
        </w:rPr>
        <w:t>POSITION     object</w:t>
      </w:r>
    </w:p>
    <w:p w14:paraId="05BACD72" w14:textId="77777777" w:rsidR="00425BB6" w:rsidRDefault="00425BB6" w:rsidP="00B367EE">
      <w:pPr>
        <w:pStyle w:val="HTMLPreformatted"/>
        <w:shd w:val="clear" w:color="auto" w:fill="E3E4E6" w:themeFill="accent6" w:themeFillTint="33"/>
        <w:wordWrap w:val="0"/>
        <w:textAlignment w:val="baseline"/>
        <w:rPr>
          <w:color w:val="000000"/>
          <w:sz w:val="21"/>
          <w:szCs w:val="21"/>
        </w:rPr>
      </w:pPr>
      <w:r>
        <w:rPr>
          <w:color w:val="000000"/>
          <w:sz w:val="21"/>
          <w:szCs w:val="21"/>
        </w:rPr>
        <w:t>TEAM         object</w:t>
      </w:r>
    </w:p>
    <w:p w14:paraId="6A685512" w14:textId="77777777" w:rsidR="00425BB6" w:rsidRDefault="00425BB6" w:rsidP="00B367EE">
      <w:pPr>
        <w:pStyle w:val="HTMLPreformatted"/>
        <w:shd w:val="clear" w:color="auto" w:fill="E3E4E6" w:themeFill="accent6" w:themeFillTint="33"/>
        <w:wordWrap w:val="0"/>
        <w:textAlignment w:val="baseline"/>
        <w:rPr>
          <w:color w:val="000000"/>
          <w:sz w:val="21"/>
          <w:szCs w:val="21"/>
        </w:rPr>
      </w:pPr>
      <w:r>
        <w:rPr>
          <w:color w:val="000000"/>
          <w:sz w:val="21"/>
          <w:szCs w:val="21"/>
        </w:rPr>
        <w:t>Age           int64</w:t>
      </w:r>
    </w:p>
    <w:p w14:paraId="3F947865" w14:textId="77777777" w:rsidR="00425BB6" w:rsidRDefault="00425BB6" w:rsidP="00B367EE">
      <w:pPr>
        <w:pStyle w:val="HTMLPreformatted"/>
        <w:shd w:val="clear" w:color="auto" w:fill="E3E4E6" w:themeFill="accent6" w:themeFillTint="33"/>
        <w:wordWrap w:val="0"/>
        <w:textAlignment w:val="baseline"/>
        <w:rPr>
          <w:color w:val="000000"/>
          <w:sz w:val="21"/>
          <w:szCs w:val="21"/>
        </w:rPr>
      </w:pPr>
      <w:r>
        <w:rPr>
          <w:color w:val="000000"/>
          <w:sz w:val="21"/>
          <w:szCs w:val="21"/>
        </w:rPr>
        <w:t>Games         int64</w:t>
      </w:r>
    </w:p>
    <w:p w14:paraId="3DDB80E6" w14:textId="77777777" w:rsidR="00425BB6" w:rsidRDefault="00425BB6" w:rsidP="00B367EE">
      <w:pPr>
        <w:pStyle w:val="HTMLPreformatted"/>
        <w:shd w:val="clear" w:color="auto" w:fill="E3E4E6" w:themeFill="accent6" w:themeFillTint="33"/>
        <w:wordWrap w:val="0"/>
        <w:textAlignment w:val="baseline"/>
        <w:rPr>
          <w:color w:val="000000"/>
          <w:sz w:val="21"/>
          <w:szCs w:val="21"/>
        </w:rPr>
      </w:pPr>
      <w:r>
        <w:rPr>
          <w:color w:val="000000"/>
          <w:sz w:val="21"/>
          <w:szCs w:val="21"/>
        </w:rPr>
        <w:t>Minutes       int64</w:t>
      </w:r>
    </w:p>
    <w:p w14:paraId="28ECD8F7" w14:textId="77777777" w:rsidR="00425BB6" w:rsidRDefault="00425BB6" w:rsidP="00B367EE">
      <w:pPr>
        <w:pStyle w:val="HTMLPreformatted"/>
        <w:shd w:val="clear" w:color="auto" w:fill="E3E4E6" w:themeFill="accent6" w:themeFillTint="33"/>
        <w:wordWrap w:val="0"/>
        <w:textAlignment w:val="baseline"/>
        <w:rPr>
          <w:color w:val="000000"/>
          <w:sz w:val="21"/>
          <w:szCs w:val="21"/>
        </w:rPr>
      </w:pPr>
      <w:r>
        <w:rPr>
          <w:color w:val="000000"/>
          <w:sz w:val="21"/>
          <w:szCs w:val="21"/>
        </w:rPr>
        <w:t>PER         float64</w:t>
      </w:r>
    </w:p>
    <w:p w14:paraId="214C344E" w14:textId="77777777" w:rsidR="00425BB6" w:rsidRDefault="00425BB6" w:rsidP="00B367EE">
      <w:pPr>
        <w:pStyle w:val="HTMLPreformatted"/>
        <w:shd w:val="clear" w:color="auto" w:fill="E3E4E6" w:themeFill="accent6" w:themeFillTint="33"/>
        <w:wordWrap w:val="0"/>
        <w:textAlignment w:val="baseline"/>
        <w:rPr>
          <w:color w:val="000000"/>
          <w:sz w:val="21"/>
          <w:szCs w:val="21"/>
        </w:rPr>
      </w:pPr>
      <w:r>
        <w:rPr>
          <w:color w:val="000000"/>
          <w:sz w:val="21"/>
          <w:szCs w:val="21"/>
        </w:rPr>
        <w:t>TS          float64</w:t>
      </w:r>
    </w:p>
    <w:p w14:paraId="037F4D23" w14:textId="77777777" w:rsidR="00425BB6" w:rsidRDefault="00425BB6" w:rsidP="00B367EE">
      <w:pPr>
        <w:pStyle w:val="HTMLPreformatted"/>
        <w:shd w:val="clear" w:color="auto" w:fill="E3E4E6" w:themeFill="accent6" w:themeFillTint="33"/>
        <w:wordWrap w:val="0"/>
        <w:textAlignment w:val="baseline"/>
        <w:rPr>
          <w:color w:val="000000"/>
          <w:sz w:val="21"/>
          <w:szCs w:val="21"/>
        </w:rPr>
      </w:pPr>
      <w:r>
        <w:rPr>
          <w:color w:val="000000"/>
          <w:sz w:val="21"/>
          <w:szCs w:val="21"/>
        </w:rPr>
        <w:t>ORB         float64</w:t>
      </w:r>
    </w:p>
    <w:p w14:paraId="45BEDF0D" w14:textId="77777777" w:rsidR="00425BB6" w:rsidRDefault="00425BB6" w:rsidP="00B367EE">
      <w:pPr>
        <w:pStyle w:val="HTMLPreformatted"/>
        <w:shd w:val="clear" w:color="auto" w:fill="E3E4E6" w:themeFill="accent6" w:themeFillTint="33"/>
        <w:wordWrap w:val="0"/>
        <w:textAlignment w:val="baseline"/>
        <w:rPr>
          <w:color w:val="000000"/>
          <w:sz w:val="21"/>
          <w:szCs w:val="21"/>
        </w:rPr>
      </w:pPr>
      <w:r>
        <w:rPr>
          <w:color w:val="000000"/>
          <w:sz w:val="21"/>
          <w:szCs w:val="21"/>
        </w:rPr>
        <w:t>DRB         float64</w:t>
      </w:r>
    </w:p>
    <w:p w14:paraId="467FDD6C" w14:textId="77777777" w:rsidR="00425BB6" w:rsidRDefault="00425BB6" w:rsidP="00B367EE">
      <w:pPr>
        <w:pStyle w:val="HTMLPreformatted"/>
        <w:shd w:val="clear" w:color="auto" w:fill="E3E4E6" w:themeFill="accent6" w:themeFillTint="33"/>
        <w:wordWrap w:val="0"/>
        <w:textAlignment w:val="baseline"/>
        <w:rPr>
          <w:color w:val="000000"/>
          <w:sz w:val="21"/>
          <w:szCs w:val="21"/>
        </w:rPr>
      </w:pPr>
      <w:r>
        <w:rPr>
          <w:color w:val="000000"/>
          <w:sz w:val="21"/>
          <w:szCs w:val="21"/>
        </w:rPr>
        <w:t>TRB         float64</w:t>
      </w:r>
    </w:p>
    <w:p w14:paraId="325E610F" w14:textId="77777777" w:rsidR="00425BB6" w:rsidRDefault="00425BB6" w:rsidP="00B367EE">
      <w:pPr>
        <w:pStyle w:val="HTMLPreformatted"/>
        <w:shd w:val="clear" w:color="auto" w:fill="E3E4E6" w:themeFill="accent6" w:themeFillTint="33"/>
        <w:wordWrap w:val="0"/>
        <w:textAlignment w:val="baseline"/>
        <w:rPr>
          <w:color w:val="000000"/>
          <w:sz w:val="21"/>
          <w:szCs w:val="21"/>
        </w:rPr>
      </w:pPr>
      <w:r>
        <w:rPr>
          <w:color w:val="000000"/>
          <w:sz w:val="21"/>
          <w:szCs w:val="21"/>
        </w:rPr>
        <w:t>AST         float64</w:t>
      </w:r>
    </w:p>
    <w:p w14:paraId="69BE5AB5" w14:textId="77777777" w:rsidR="00425BB6" w:rsidRDefault="00425BB6" w:rsidP="00B367EE">
      <w:pPr>
        <w:pStyle w:val="HTMLPreformatted"/>
        <w:shd w:val="clear" w:color="auto" w:fill="E3E4E6" w:themeFill="accent6" w:themeFillTint="33"/>
        <w:wordWrap w:val="0"/>
        <w:textAlignment w:val="baseline"/>
        <w:rPr>
          <w:color w:val="000000"/>
          <w:sz w:val="21"/>
          <w:szCs w:val="21"/>
        </w:rPr>
      </w:pPr>
      <w:r>
        <w:rPr>
          <w:color w:val="000000"/>
          <w:sz w:val="21"/>
          <w:szCs w:val="21"/>
        </w:rPr>
        <w:t>STL         float64</w:t>
      </w:r>
    </w:p>
    <w:p w14:paraId="46AABEED" w14:textId="77777777" w:rsidR="00425BB6" w:rsidRDefault="00425BB6" w:rsidP="00B367EE">
      <w:pPr>
        <w:pStyle w:val="HTMLPreformatted"/>
        <w:shd w:val="clear" w:color="auto" w:fill="E3E4E6" w:themeFill="accent6" w:themeFillTint="33"/>
        <w:wordWrap w:val="0"/>
        <w:textAlignment w:val="baseline"/>
        <w:rPr>
          <w:color w:val="000000"/>
          <w:sz w:val="21"/>
          <w:szCs w:val="21"/>
        </w:rPr>
      </w:pPr>
      <w:r>
        <w:rPr>
          <w:color w:val="000000"/>
          <w:sz w:val="21"/>
          <w:szCs w:val="21"/>
        </w:rPr>
        <w:t>BLK         float64</w:t>
      </w:r>
    </w:p>
    <w:p w14:paraId="1F6B5687" w14:textId="77777777" w:rsidR="00425BB6" w:rsidRDefault="00425BB6" w:rsidP="00B367EE">
      <w:pPr>
        <w:pStyle w:val="HTMLPreformatted"/>
        <w:shd w:val="clear" w:color="auto" w:fill="E3E4E6" w:themeFill="accent6" w:themeFillTint="33"/>
        <w:wordWrap w:val="0"/>
        <w:textAlignment w:val="baseline"/>
        <w:rPr>
          <w:color w:val="000000"/>
          <w:sz w:val="21"/>
          <w:szCs w:val="21"/>
        </w:rPr>
      </w:pPr>
      <w:r>
        <w:rPr>
          <w:color w:val="000000"/>
          <w:sz w:val="21"/>
          <w:szCs w:val="21"/>
        </w:rPr>
        <w:t>TOV         float64</w:t>
      </w:r>
    </w:p>
    <w:p w14:paraId="73E33701" w14:textId="77777777" w:rsidR="00425BB6" w:rsidRDefault="00425BB6" w:rsidP="00B367EE">
      <w:pPr>
        <w:pStyle w:val="HTMLPreformatted"/>
        <w:shd w:val="clear" w:color="auto" w:fill="E3E4E6" w:themeFill="accent6" w:themeFillTint="33"/>
        <w:wordWrap w:val="0"/>
        <w:textAlignment w:val="baseline"/>
        <w:rPr>
          <w:color w:val="000000"/>
          <w:sz w:val="21"/>
          <w:szCs w:val="21"/>
        </w:rPr>
      </w:pPr>
      <w:r>
        <w:rPr>
          <w:color w:val="000000"/>
          <w:sz w:val="21"/>
          <w:szCs w:val="21"/>
        </w:rPr>
        <w:t>USG         float64</w:t>
      </w:r>
    </w:p>
    <w:p w14:paraId="6EC229E1" w14:textId="77777777" w:rsidR="00425BB6" w:rsidRDefault="00425BB6" w:rsidP="00B367EE">
      <w:pPr>
        <w:pStyle w:val="HTMLPreformatted"/>
        <w:shd w:val="clear" w:color="auto" w:fill="E3E4E6" w:themeFill="accent6" w:themeFillTint="33"/>
        <w:wordWrap w:val="0"/>
        <w:textAlignment w:val="baseline"/>
        <w:rPr>
          <w:color w:val="000000"/>
          <w:sz w:val="21"/>
          <w:szCs w:val="21"/>
        </w:rPr>
      </w:pPr>
      <w:r>
        <w:rPr>
          <w:color w:val="000000"/>
          <w:sz w:val="21"/>
          <w:szCs w:val="21"/>
        </w:rPr>
        <w:t>ORtg          int64</w:t>
      </w:r>
    </w:p>
    <w:p w14:paraId="29CD9B25" w14:textId="77777777" w:rsidR="00425BB6" w:rsidRDefault="00425BB6" w:rsidP="00B367EE">
      <w:pPr>
        <w:pStyle w:val="HTMLPreformatted"/>
        <w:shd w:val="clear" w:color="auto" w:fill="E3E4E6" w:themeFill="accent6" w:themeFillTint="33"/>
        <w:wordWrap w:val="0"/>
        <w:textAlignment w:val="baseline"/>
        <w:rPr>
          <w:color w:val="000000"/>
          <w:sz w:val="21"/>
          <w:szCs w:val="21"/>
        </w:rPr>
      </w:pPr>
      <w:r>
        <w:rPr>
          <w:color w:val="000000"/>
          <w:sz w:val="21"/>
          <w:szCs w:val="21"/>
        </w:rPr>
        <w:t>DRtg          int64</w:t>
      </w:r>
    </w:p>
    <w:p w14:paraId="4FC59E67" w14:textId="77777777" w:rsidR="00425BB6" w:rsidRDefault="00425BB6" w:rsidP="00B367EE">
      <w:pPr>
        <w:pStyle w:val="HTMLPreformatted"/>
        <w:shd w:val="clear" w:color="auto" w:fill="E3E4E6" w:themeFill="accent6" w:themeFillTint="33"/>
        <w:wordWrap w:val="0"/>
        <w:textAlignment w:val="baseline"/>
        <w:rPr>
          <w:color w:val="000000"/>
          <w:sz w:val="21"/>
          <w:szCs w:val="21"/>
        </w:rPr>
      </w:pPr>
      <w:r>
        <w:rPr>
          <w:color w:val="000000"/>
          <w:sz w:val="21"/>
          <w:szCs w:val="21"/>
        </w:rPr>
        <w:t>OWS         float64</w:t>
      </w:r>
    </w:p>
    <w:p w14:paraId="6B5AA597" w14:textId="77777777" w:rsidR="00425BB6" w:rsidRDefault="00425BB6" w:rsidP="00B367EE">
      <w:pPr>
        <w:pStyle w:val="HTMLPreformatted"/>
        <w:shd w:val="clear" w:color="auto" w:fill="E3E4E6" w:themeFill="accent6" w:themeFillTint="33"/>
        <w:wordWrap w:val="0"/>
        <w:textAlignment w:val="baseline"/>
        <w:rPr>
          <w:color w:val="000000"/>
          <w:sz w:val="21"/>
          <w:szCs w:val="21"/>
        </w:rPr>
      </w:pPr>
      <w:r>
        <w:rPr>
          <w:color w:val="000000"/>
          <w:sz w:val="21"/>
          <w:szCs w:val="21"/>
        </w:rPr>
        <w:t>DWS         float64</w:t>
      </w:r>
    </w:p>
    <w:p w14:paraId="0F8F7956" w14:textId="77777777" w:rsidR="00425BB6" w:rsidRDefault="00425BB6" w:rsidP="00B367EE">
      <w:pPr>
        <w:pStyle w:val="HTMLPreformatted"/>
        <w:shd w:val="clear" w:color="auto" w:fill="E3E4E6" w:themeFill="accent6" w:themeFillTint="33"/>
        <w:wordWrap w:val="0"/>
        <w:textAlignment w:val="baseline"/>
        <w:rPr>
          <w:color w:val="000000"/>
          <w:sz w:val="21"/>
          <w:szCs w:val="21"/>
        </w:rPr>
      </w:pPr>
      <w:r>
        <w:rPr>
          <w:color w:val="000000"/>
          <w:sz w:val="21"/>
          <w:szCs w:val="21"/>
        </w:rPr>
        <w:t>WS          float64</w:t>
      </w:r>
    </w:p>
    <w:p w14:paraId="129116AC" w14:textId="77777777" w:rsidR="009B65AE" w:rsidRDefault="00425BB6" w:rsidP="00B367EE">
      <w:pPr>
        <w:pStyle w:val="HTMLPreformatted"/>
        <w:shd w:val="clear" w:color="auto" w:fill="E3E4E6" w:themeFill="accent6" w:themeFillTint="33"/>
        <w:wordWrap w:val="0"/>
        <w:textAlignment w:val="baseline"/>
        <w:rPr>
          <w:color w:val="000000"/>
          <w:sz w:val="21"/>
          <w:szCs w:val="21"/>
        </w:rPr>
      </w:pPr>
      <w:r>
        <w:rPr>
          <w:color w:val="000000"/>
          <w:sz w:val="21"/>
          <w:szCs w:val="21"/>
        </w:rPr>
        <w:t>dtype: object</w:t>
      </w:r>
    </w:p>
    <w:p w14:paraId="4C2F88AC" w14:textId="261DE66B" w:rsidR="009B65AE" w:rsidRDefault="009B65AE" w:rsidP="009B65AE">
      <w:pPr>
        <w:pStyle w:val="HTMLPreformatted"/>
        <w:shd w:val="clear" w:color="auto" w:fill="FFFFFF"/>
        <w:wordWrap w:val="0"/>
        <w:textAlignment w:val="baseline"/>
        <w:rPr>
          <w:color w:val="000000"/>
          <w:sz w:val="21"/>
          <w:szCs w:val="21"/>
        </w:rPr>
      </w:pPr>
      <w:r>
        <w:rPr>
          <w:noProof/>
        </w:rPr>
        <w:drawing>
          <wp:anchor distT="0" distB="0" distL="114300" distR="114300" simplePos="0" relativeHeight="251679232" behindDoc="0" locked="0" layoutInCell="1" allowOverlap="1" wp14:anchorId="71F26676" wp14:editId="57ADB0F8">
            <wp:simplePos x="0" y="0"/>
            <wp:positionH relativeFrom="column">
              <wp:posOffset>-491242</wp:posOffset>
            </wp:positionH>
            <wp:positionV relativeFrom="paragraph">
              <wp:posOffset>367389</wp:posOffset>
            </wp:positionV>
            <wp:extent cx="3244850" cy="2163445"/>
            <wp:effectExtent l="0" t="0" r="0" b="8255"/>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4850" cy="2163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C8701C" w14:textId="1C720D4D" w:rsidR="009B65AE" w:rsidRPr="009B65AE" w:rsidRDefault="009B65AE" w:rsidP="009B65AE">
      <w:pPr>
        <w:pStyle w:val="Heading2"/>
        <w:rPr>
          <w:color w:val="000000"/>
        </w:rPr>
      </w:pPr>
      <w:r>
        <w:rPr>
          <w:noProof/>
        </w:rPr>
        <w:drawing>
          <wp:anchor distT="0" distB="0" distL="114300" distR="114300" simplePos="0" relativeHeight="251693568" behindDoc="0" locked="0" layoutInCell="1" allowOverlap="1" wp14:anchorId="259F45F2" wp14:editId="73989B50">
            <wp:simplePos x="0" y="0"/>
            <wp:positionH relativeFrom="column">
              <wp:posOffset>2696541</wp:posOffset>
            </wp:positionH>
            <wp:positionV relativeFrom="paragraph">
              <wp:posOffset>220345</wp:posOffset>
            </wp:positionV>
            <wp:extent cx="3244850" cy="2163445"/>
            <wp:effectExtent l="0" t="0" r="0" b="825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4850" cy="2163445"/>
                    </a:xfrm>
                    <a:prstGeom prst="rect">
                      <a:avLst/>
                    </a:prstGeom>
                    <a:noFill/>
                    <a:ln>
                      <a:noFill/>
                    </a:ln>
                  </pic:spPr>
                </pic:pic>
              </a:graphicData>
            </a:graphic>
          </wp:anchor>
        </w:drawing>
      </w:r>
      <w:r>
        <w:rPr>
          <w:color w:val="000000"/>
          <w:sz w:val="21"/>
          <w:szCs w:val="21"/>
        </w:rPr>
        <w:t>A</w:t>
      </w:r>
      <w:r w:rsidRPr="009B65AE">
        <w:rPr>
          <w:color w:val="000000"/>
        </w:rPr>
        <w:t>ppendix ii</w:t>
      </w:r>
    </w:p>
    <w:p w14:paraId="2310F28A" w14:textId="58E3361C" w:rsidR="00425BB6" w:rsidRDefault="00AC68C4" w:rsidP="00425BB6">
      <w:r>
        <w:rPr>
          <w:noProof/>
        </w:rPr>
        <w:lastRenderedPageBreak/>
        <w:drawing>
          <wp:anchor distT="0" distB="0" distL="114300" distR="114300" simplePos="0" relativeHeight="251692544" behindDoc="0" locked="0" layoutInCell="1" allowOverlap="1" wp14:anchorId="7F6E8184" wp14:editId="5E03BEEE">
            <wp:simplePos x="0" y="0"/>
            <wp:positionH relativeFrom="column">
              <wp:posOffset>2622550</wp:posOffset>
            </wp:positionH>
            <wp:positionV relativeFrom="paragraph">
              <wp:posOffset>2698115</wp:posOffset>
            </wp:positionV>
            <wp:extent cx="3244850" cy="2163445"/>
            <wp:effectExtent l="0" t="0" r="0" b="825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4850" cy="2163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256" behindDoc="0" locked="0" layoutInCell="1" allowOverlap="1" wp14:anchorId="7B51A9E2" wp14:editId="50C0A858">
            <wp:simplePos x="0" y="0"/>
            <wp:positionH relativeFrom="column">
              <wp:posOffset>-393700</wp:posOffset>
            </wp:positionH>
            <wp:positionV relativeFrom="paragraph">
              <wp:posOffset>2693670</wp:posOffset>
            </wp:positionV>
            <wp:extent cx="3244850" cy="2163445"/>
            <wp:effectExtent l="0" t="0" r="0" b="8255"/>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4850" cy="2163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328" behindDoc="0" locked="0" layoutInCell="1" allowOverlap="1" wp14:anchorId="5D1D4406" wp14:editId="0A0729CA">
            <wp:simplePos x="0" y="0"/>
            <wp:positionH relativeFrom="column">
              <wp:posOffset>2641600</wp:posOffset>
            </wp:positionH>
            <wp:positionV relativeFrom="paragraph">
              <wp:posOffset>148590</wp:posOffset>
            </wp:positionV>
            <wp:extent cx="3244850" cy="2163445"/>
            <wp:effectExtent l="0" t="0" r="0" b="825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4850" cy="2163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304" behindDoc="0" locked="0" layoutInCell="1" allowOverlap="1" wp14:anchorId="6A4B12CD" wp14:editId="4FDADA7C">
            <wp:simplePos x="0" y="0"/>
            <wp:positionH relativeFrom="margin">
              <wp:posOffset>-388620</wp:posOffset>
            </wp:positionH>
            <wp:positionV relativeFrom="paragraph">
              <wp:posOffset>148949</wp:posOffset>
            </wp:positionV>
            <wp:extent cx="3244850" cy="2163445"/>
            <wp:effectExtent l="0" t="0" r="0" b="8255"/>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4850" cy="2163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324B67" w14:textId="5016CD69" w:rsidR="00AC68C4" w:rsidRDefault="00AC68C4" w:rsidP="00AC68C4"/>
    <w:p w14:paraId="42F6FE75" w14:textId="6F53FD20" w:rsidR="00AC68C4" w:rsidRDefault="00AC68C4" w:rsidP="00AC68C4">
      <w:r>
        <w:rPr>
          <w:noProof/>
        </w:rPr>
        <w:drawing>
          <wp:anchor distT="0" distB="0" distL="114300" distR="114300" simplePos="0" relativeHeight="251688448" behindDoc="0" locked="0" layoutInCell="1" allowOverlap="1" wp14:anchorId="64362F38" wp14:editId="42A07C02">
            <wp:simplePos x="0" y="0"/>
            <wp:positionH relativeFrom="margin">
              <wp:posOffset>2634615</wp:posOffset>
            </wp:positionH>
            <wp:positionV relativeFrom="paragraph">
              <wp:posOffset>280670</wp:posOffset>
            </wp:positionV>
            <wp:extent cx="3244850" cy="2163445"/>
            <wp:effectExtent l="0" t="0" r="0" b="825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4850" cy="2163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472" behindDoc="0" locked="0" layoutInCell="1" allowOverlap="1" wp14:anchorId="0DBE71B4" wp14:editId="709942B1">
            <wp:simplePos x="0" y="0"/>
            <wp:positionH relativeFrom="column">
              <wp:posOffset>-397814</wp:posOffset>
            </wp:positionH>
            <wp:positionV relativeFrom="paragraph">
              <wp:posOffset>280670</wp:posOffset>
            </wp:positionV>
            <wp:extent cx="3244850" cy="2163445"/>
            <wp:effectExtent l="0" t="0" r="0" b="825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4850" cy="2163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A48F54" w14:textId="77777777" w:rsidR="00AC68C4" w:rsidRPr="00AC68C4" w:rsidRDefault="00AC68C4" w:rsidP="00AC68C4"/>
    <w:p w14:paraId="51B5438B" w14:textId="31ED1B11" w:rsidR="00AC68C4" w:rsidRPr="00AC68C4" w:rsidRDefault="00AC68C4" w:rsidP="00AC68C4"/>
    <w:p w14:paraId="70342068" w14:textId="1ACC2FB1" w:rsidR="00AC68C4" w:rsidRPr="00AC68C4" w:rsidRDefault="00AC68C4" w:rsidP="00AC68C4"/>
    <w:p w14:paraId="264E6129" w14:textId="63EBB76A" w:rsidR="00AC68C4" w:rsidRPr="00AC68C4" w:rsidRDefault="00AC68C4" w:rsidP="00AC68C4">
      <w:r>
        <w:rPr>
          <w:noProof/>
        </w:rPr>
        <w:drawing>
          <wp:anchor distT="0" distB="0" distL="114300" distR="114300" simplePos="0" relativeHeight="251687424" behindDoc="0" locked="0" layoutInCell="1" allowOverlap="1" wp14:anchorId="467A7DBA" wp14:editId="3D853EF1">
            <wp:simplePos x="0" y="0"/>
            <wp:positionH relativeFrom="column">
              <wp:posOffset>2627630</wp:posOffset>
            </wp:positionH>
            <wp:positionV relativeFrom="paragraph">
              <wp:posOffset>2560955</wp:posOffset>
            </wp:positionV>
            <wp:extent cx="3244850" cy="2163445"/>
            <wp:effectExtent l="0" t="0" r="0" b="825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4850" cy="2163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400" behindDoc="0" locked="0" layoutInCell="1" allowOverlap="1" wp14:anchorId="4FCB54A1" wp14:editId="3BCC708A">
            <wp:simplePos x="0" y="0"/>
            <wp:positionH relativeFrom="column">
              <wp:posOffset>-380365</wp:posOffset>
            </wp:positionH>
            <wp:positionV relativeFrom="paragraph">
              <wp:posOffset>2577465</wp:posOffset>
            </wp:positionV>
            <wp:extent cx="3244850" cy="2163445"/>
            <wp:effectExtent l="0" t="0" r="0" b="8255"/>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4850" cy="2163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0496" behindDoc="0" locked="0" layoutInCell="1" allowOverlap="1" wp14:anchorId="5E1CD19E" wp14:editId="2D063D25">
            <wp:simplePos x="0" y="0"/>
            <wp:positionH relativeFrom="column">
              <wp:posOffset>2613025</wp:posOffset>
            </wp:positionH>
            <wp:positionV relativeFrom="paragraph">
              <wp:posOffset>175895</wp:posOffset>
            </wp:positionV>
            <wp:extent cx="3244850" cy="2163445"/>
            <wp:effectExtent l="0" t="0" r="0" b="825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4850" cy="2163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520" behindDoc="0" locked="0" layoutInCell="1" allowOverlap="1" wp14:anchorId="12A28254" wp14:editId="63647434">
            <wp:simplePos x="0" y="0"/>
            <wp:positionH relativeFrom="column">
              <wp:posOffset>-380034</wp:posOffset>
            </wp:positionH>
            <wp:positionV relativeFrom="paragraph">
              <wp:posOffset>175977</wp:posOffset>
            </wp:positionV>
            <wp:extent cx="3244850" cy="2163445"/>
            <wp:effectExtent l="0" t="0" r="0" b="825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4850" cy="2163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474262" w14:textId="0149E586" w:rsidR="00AC68C4" w:rsidRPr="00AC68C4" w:rsidRDefault="00AC68C4" w:rsidP="00AC68C4"/>
    <w:p w14:paraId="1669E288" w14:textId="66EDFB99" w:rsidR="00AC68C4" w:rsidRPr="00AC68C4" w:rsidRDefault="00AC68C4" w:rsidP="00AC68C4">
      <w:r>
        <w:rPr>
          <w:noProof/>
        </w:rPr>
        <w:drawing>
          <wp:anchor distT="0" distB="0" distL="114300" distR="114300" simplePos="0" relativeHeight="251685376" behindDoc="0" locked="0" layoutInCell="1" allowOverlap="1" wp14:anchorId="6D0E11BC" wp14:editId="2C2797B5">
            <wp:simplePos x="0" y="0"/>
            <wp:positionH relativeFrom="column">
              <wp:posOffset>-378460</wp:posOffset>
            </wp:positionH>
            <wp:positionV relativeFrom="paragraph">
              <wp:posOffset>2344420</wp:posOffset>
            </wp:positionV>
            <wp:extent cx="3244850" cy="2163445"/>
            <wp:effectExtent l="0" t="0" r="0" b="825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4850" cy="2163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352" behindDoc="0" locked="0" layoutInCell="1" allowOverlap="1" wp14:anchorId="46C77631" wp14:editId="030AF468">
            <wp:simplePos x="0" y="0"/>
            <wp:positionH relativeFrom="column">
              <wp:posOffset>2624786</wp:posOffset>
            </wp:positionH>
            <wp:positionV relativeFrom="paragraph">
              <wp:posOffset>2343757</wp:posOffset>
            </wp:positionV>
            <wp:extent cx="3245485" cy="2163445"/>
            <wp:effectExtent l="0" t="0" r="0" b="825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5485" cy="2163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4961B1" w14:textId="7E6EA00F" w:rsidR="00AC68C4" w:rsidRPr="00AC68C4" w:rsidRDefault="00AC68C4" w:rsidP="00AC68C4"/>
    <w:p w14:paraId="21FE6297" w14:textId="5DBC8FAF" w:rsidR="009B65AE" w:rsidRDefault="009B65AE" w:rsidP="00425BB6"/>
    <w:p w14:paraId="437590E6" w14:textId="78B9564D" w:rsidR="00AC68C4" w:rsidRDefault="00AC68C4" w:rsidP="00AC68C4"/>
    <w:p w14:paraId="32D6BE0A" w14:textId="7D3B6959" w:rsidR="00AC68C4" w:rsidRDefault="00AC68C4" w:rsidP="00AC68C4">
      <w:r>
        <w:rPr>
          <w:noProof/>
        </w:rPr>
        <w:lastRenderedPageBreak/>
        <w:drawing>
          <wp:anchor distT="0" distB="0" distL="114300" distR="114300" simplePos="0" relativeHeight="251696640" behindDoc="0" locked="0" layoutInCell="1" allowOverlap="1" wp14:anchorId="633DC881" wp14:editId="73F8BF5D">
            <wp:simplePos x="0" y="0"/>
            <wp:positionH relativeFrom="column">
              <wp:posOffset>2598420</wp:posOffset>
            </wp:positionH>
            <wp:positionV relativeFrom="paragraph">
              <wp:posOffset>144780</wp:posOffset>
            </wp:positionV>
            <wp:extent cx="3244850" cy="2163445"/>
            <wp:effectExtent l="0" t="0" r="0" b="8255"/>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4850" cy="2163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592" behindDoc="0" locked="0" layoutInCell="1" allowOverlap="1" wp14:anchorId="4D6B9D36" wp14:editId="046651BB">
            <wp:simplePos x="0" y="0"/>
            <wp:positionH relativeFrom="column">
              <wp:posOffset>-364435</wp:posOffset>
            </wp:positionH>
            <wp:positionV relativeFrom="paragraph">
              <wp:posOffset>144836</wp:posOffset>
            </wp:positionV>
            <wp:extent cx="3244850" cy="2163445"/>
            <wp:effectExtent l="0" t="0" r="0" b="825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4850" cy="2163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A396B4" w14:textId="51139A4C" w:rsidR="00AC68C4" w:rsidRDefault="00F72F6F" w:rsidP="00AC68C4">
      <w:pPr>
        <w:pStyle w:val="Heading2"/>
      </w:pPr>
      <w:r>
        <w:rPr>
          <w:noProof/>
        </w:rPr>
        <w:drawing>
          <wp:anchor distT="0" distB="0" distL="114300" distR="114300" simplePos="0" relativeHeight="251698688" behindDoc="0" locked="0" layoutInCell="1" allowOverlap="1" wp14:anchorId="5903BBDB" wp14:editId="190787BA">
            <wp:simplePos x="0" y="0"/>
            <wp:positionH relativeFrom="margin">
              <wp:align>center</wp:align>
            </wp:positionH>
            <wp:positionV relativeFrom="paragraph">
              <wp:posOffset>283182</wp:posOffset>
            </wp:positionV>
            <wp:extent cx="4993005" cy="4993005"/>
            <wp:effectExtent l="0" t="0" r="0" b="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93005" cy="4993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68C4">
        <w:t>Appendix iii</w:t>
      </w:r>
    </w:p>
    <w:p w14:paraId="7C10A1CD" w14:textId="50EEA504" w:rsidR="00AC68C4" w:rsidRDefault="00AC68C4" w:rsidP="00AC68C4"/>
    <w:p w14:paraId="6E3D5800" w14:textId="121905A0" w:rsidR="00F72F6F" w:rsidRDefault="00D85F2E" w:rsidP="00F72F6F">
      <w:pPr>
        <w:pStyle w:val="Heading2"/>
      </w:pPr>
      <w:r>
        <w:rPr>
          <w:noProof/>
        </w:rPr>
        <w:lastRenderedPageBreak/>
        <w:drawing>
          <wp:anchor distT="0" distB="0" distL="114300" distR="114300" simplePos="0" relativeHeight="251706880" behindDoc="0" locked="0" layoutInCell="1" allowOverlap="1" wp14:anchorId="5D16E814" wp14:editId="538E9F33">
            <wp:simplePos x="0" y="0"/>
            <wp:positionH relativeFrom="column">
              <wp:posOffset>2751455</wp:posOffset>
            </wp:positionH>
            <wp:positionV relativeFrom="paragraph">
              <wp:posOffset>253365</wp:posOffset>
            </wp:positionV>
            <wp:extent cx="3239770" cy="2159635"/>
            <wp:effectExtent l="0" t="0" r="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39770" cy="2159635"/>
                    </a:xfrm>
                    <a:prstGeom prst="rect">
                      <a:avLst/>
                    </a:prstGeom>
                    <a:noFill/>
                    <a:ln>
                      <a:noFill/>
                    </a:ln>
                  </pic:spPr>
                </pic:pic>
              </a:graphicData>
            </a:graphic>
          </wp:anchor>
        </w:drawing>
      </w:r>
      <w:r>
        <w:rPr>
          <w:noProof/>
        </w:rPr>
        <w:drawing>
          <wp:anchor distT="0" distB="0" distL="114300" distR="114300" simplePos="0" relativeHeight="251703808" behindDoc="0" locked="0" layoutInCell="1" allowOverlap="1" wp14:anchorId="56FF8600" wp14:editId="14009E6A">
            <wp:simplePos x="0" y="0"/>
            <wp:positionH relativeFrom="margin">
              <wp:posOffset>-205602</wp:posOffset>
            </wp:positionH>
            <wp:positionV relativeFrom="paragraph">
              <wp:posOffset>269295</wp:posOffset>
            </wp:positionV>
            <wp:extent cx="3240000" cy="2160000"/>
            <wp:effectExtent l="0" t="0" r="0"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2F6F">
        <w:t>Appendix iv</w:t>
      </w:r>
    </w:p>
    <w:p w14:paraId="43C10257" w14:textId="340FD2F5" w:rsidR="00D85F2E" w:rsidRPr="00D85F2E" w:rsidRDefault="00A96E1F" w:rsidP="00D85F2E">
      <w:r>
        <w:rPr>
          <w:noProof/>
        </w:rPr>
        <w:drawing>
          <wp:anchor distT="0" distB="0" distL="114300" distR="114300" simplePos="0" relativeHeight="251709952" behindDoc="0" locked="0" layoutInCell="1" allowOverlap="1" wp14:anchorId="4139ECA9" wp14:editId="2DF73A44">
            <wp:simplePos x="0" y="0"/>
            <wp:positionH relativeFrom="column">
              <wp:posOffset>-197485</wp:posOffset>
            </wp:positionH>
            <wp:positionV relativeFrom="paragraph">
              <wp:posOffset>4906010</wp:posOffset>
            </wp:positionV>
            <wp:extent cx="3239770" cy="2159635"/>
            <wp:effectExtent l="0" t="0" r="0"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39770" cy="2159635"/>
                    </a:xfrm>
                    <a:prstGeom prst="rect">
                      <a:avLst/>
                    </a:prstGeom>
                    <a:noFill/>
                    <a:ln>
                      <a:noFill/>
                    </a:ln>
                  </pic:spPr>
                </pic:pic>
              </a:graphicData>
            </a:graphic>
          </wp:anchor>
        </w:drawing>
      </w:r>
      <w:r>
        <w:rPr>
          <w:noProof/>
        </w:rPr>
        <w:drawing>
          <wp:anchor distT="0" distB="0" distL="114300" distR="114300" simplePos="0" relativeHeight="251710976" behindDoc="0" locked="0" layoutInCell="1" allowOverlap="1" wp14:anchorId="23C48358" wp14:editId="42E3A23E">
            <wp:simplePos x="0" y="0"/>
            <wp:positionH relativeFrom="column">
              <wp:posOffset>2750516</wp:posOffset>
            </wp:positionH>
            <wp:positionV relativeFrom="paragraph">
              <wp:posOffset>4881245</wp:posOffset>
            </wp:positionV>
            <wp:extent cx="3239770" cy="2159635"/>
            <wp:effectExtent l="0" t="0" r="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3977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928" behindDoc="0" locked="0" layoutInCell="1" allowOverlap="1" wp14:anchorId="671C3C15" wp14:editId="683CCCE6">
            <wp:simplePos x="0" y="0"/>
            <wp:positionH relativeFrom="column">
              <wp:posOffset>2744608</wp:posOffset>
            </wp:positionH>
            <wp:positionV relativeFrom="paragraph">
              <wp:posOffset>2441492</wp:posOffset>
            </wp:positionV>
            <wp:extent cx="3239770" cy="2159635"/>
            <wp:effectExtent l="0" t="0" r="0" b="0"/>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39770" cy="2159635"/>
                    </a:xfrm>
                    <a:prstGeom prst="rect">
                      <a:avLst/>
                    </a:prstGeom>
                    <a:noFill/>
                    <a:ln>
                      <a:noFill/>
                    </a:ln>
                  </pic:spPr>
                </pic:pic>
              </a:graphicData>
            </a:graphic>
          </wp:anchor>
        </w:drawing>
      </w:r>
      <w:r w:rsidR="00D85F2E">
        <w:rPr>
          <w:noProof/>
        </w:rPr>
        <w:drawing>
          <wp:anchor distT="0" distB="0" distL="114300" distR="114300" simplePos="0" relativeHeight="251707904" behindDoc="0" locked="0" layoutInCell="1" allowOverlap="1" wp14:anchorId="57760EA2" wp14:editId="6E9B522C">
            <wp:simplePos x="0" y="0"/>
            <wp:positionH relativeFrom="column">
              <wp:posOffset>-204470</wp:posOffset>
            </wp:positionH>
            <wp:positionV relativeFrom="paragraph">
              <wp:posOffset>2440940</wp:posOffset>
            </wp:positionV>
            <wp:extent cx="3239770" cy="2159635"/>
            <wp:effectExtent l="0" t="0" r="0"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3977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C01E35" w14:textId="31547E54" w:rsidR="00F72F6F" w:rsidRPr="00F72F6F" w:rsidRDefault="00F72F6F" w:rsidP="00F72F6F"/>
    <w:p w14:paraId="73F1AE6A" w14:textId="6DA926D5" w:rsidR="00AC68C4" w:rsidRDefault="00AC68C4" w:rsidP="00AC68C4"/>
    <w:p w14:paraId="077803B6" w14:textId="5394603A" w:rsidR="00AC68C4" w:rsidRDefault="00AC68C4" w:rsidP="00AC68C4"/>
    <w:p w14:paraId="428E1860" w14:textId="4CD3BB88" w:rsidR="009B01E8" w:rsidRDefault="009B01E8" w:rsidP="00AC68C4">
      <w:pPr>
        <w:rPr>
          <w:noProof/>
        </w:rPr>
      </w:pPr>
      <w:r>
        <w:rPr>
          <w:noProof/>
        </w:rPr>
        <w:lastRenderedPageBreak/>
        <w:drawing>
          <wp:anchor distT="0" distB="0" distL="114300" distR="114300" simplePos="0" relativeHeight="251713024" behindDoc="0" locked="0" layoutInCell="1" allowOverlap="1" wp14:anchorId="17B25A55" wp14:editId="09C69989">
            <wp:simplePos x="0" y="0"/>
            <wp:positionH relativeFrom="column">
              <wp:posOffset>-253365</wp:posOffset>
            </wp:positionH>
            <wp:positionV relativeFrom="paragraph">
              <wp:posOffset>2519045</wp:posOffset>
            </wp:positionV>
            <wp:extent cx="3239770" cy="2159635"/>
            <wp:effectExtent l="0" t="0" r="0" b="0"/>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39770" cy="2159635"/>
                    </a:xfrm>
                    <a:prstGeom prst="rect">
                      <a:avLst/>
                    </a:prstGeom>
                    <a:noFill/>
                    <a:ln>
                      <a:noFill/>
                    </a:ln>
                  </pic:spPr>
                </pic:pic>
              </a:graphicData>
            </a:graphic>
          </wp:anchor>
        </w:drawing>
      </w:r>
      <w:r>
        <w:rPr>
          <w:noProof/>
        </w:rPr>
        <w:drawing>
          <wp:anchor distT="0" distB="0" distL="114300" distR="114300" simplePos="0" relativeHeight="251715072" behindDoc="0" locked="0" layoutInCell="1" allowOverlap="1" wp14:anchorId="0D96F777" wp14:editId="43C20A62">
            <wp:simplePos x="0" y="0"/>
            <wp:positionH relativeFrom="column">
              <wp:posOffset>2686050</wp:posOffset>
            </wp:positionH>
            <wp:positionV relativeFrom="paragraph">
              <wp:posOffset>2519349</wp:posOffset>
            </wp:positionV>
            <wp:extent cx="3239770" cy="2159635"/>
            <wp:effectExtent l="0" t="0" r="0" b="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39770" cy="2159635"/>
                    </a:xfrm>
                    <a:prstGeom prst="rect">
                      <a:avLst/>
                    </a:prstGeom>
                    <a:noFill/>
                    <a:ln>
                      <a:noFill/>
                    </a:ln>
                  </pic:spPr>
                </pic:pic>
              </a:graphicData>
            </a:graphic>
          </wp:anchor>
        </w:drawing>
      </w:r>
      <w:r>
        <w:rPr>
          <w:noProof/>
        </w:rPr>
        <w:drawing>
          <wp:anchor distT="0" distB="0" distL="114300" distR="114300" simplePos="0" relativeHeight="251717120" behindDoc="0" locked="0" layoutInCell="1" allowOverlap="1" wp14:anchorId="1182A04E" wp14:editId="1F299CBF">
            <wp:simplePos x="0" y="0"/>
            <wp:positionH relativeFrom="column">
              <wp:posOffset>2701925</wp:posOffset>
            </wp:positionH>
            <wp:positionV relativeFrom="paragraph">
              <wp:posOffset>5080331</wp:posOffset>
            </wp:positionV>
            <wp:extent cx="3239770" cy="2159635"/>
            <wp:effectExtent l="0" t="0" r="0" b="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39770" cy="2159635"/>
                    </a:xfrm>
                    <a:prstGeom prst="rect">
                      <a:avLst/>
                    </a:prstGeom>
                    <a:noFill/>
                    <a:ln>
                      <a:noFill/>
                    </a:ln>
                  </pic:spPr>
                </pic:pic>
              </a:graphicData>
            </a:graphic>
          </wp:anchor>
        </w:drawing>
      </w:r>
      <w:r>
        <w:rPr>
          <w:noProof/>
        </w:rPr>
        <w:drawing>
          <wp:anchor distT="0" distB="0" distL="114300" distR="114300" simplePos="0" relativeHeight="251716096" behindDoc="0" locked="0" layoutInCell="1" allowOverlap="1" wp14:anchorId="2AD6E7AD" wp14:editId="0C688DE0">
            <wp:simplePos x="0" y="0"/>
            <wp:positionH relativeFrom="column">
              <wp:posOffset>-220345</wp:posOffset>
            </wp:positionH>
            <wp:positionV relativeFrom="paragraph">
              <wp:posOffset>5082899</wp:posOffset>
            </wp:positionV>
            <wp:extent cx="3239770" cy="2159635"/>
            <wp:effectExtent l="0" t="0" r="0" b="0"/>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9770" cy="2159635"/>
                    </a:xfrm>
                    <a:prstGeom prst="rect">
                      <a:avLst/>
                    </a:prstGeom>
                    <a:noFill/>
                    <a:ln>
                      <a:noFill/>
                    </a:ln>
                  </pic:spPr>
                </pic:pic>
              </a:graphicData>
            </a:graphic>
          </wp:anchor>
        </w:drawing>
      </w:r>
      <w:r>
        <w:rPr>
          <w:noProof/>
        </w:rPr>
        <w:drawing>
          <wp:anchor distT="0" distB="0" distL="114300" distR="114300" simplePos="0" relativeHeight="251712000" behindDoc="0" locked="0" layoutInCell="1" allowOverlap="1" wp14:anchorId="1382B04E" wp14:editId="209FEFA3">
            <wp:simplePos x="0" y="0"/>
            <wp:positionH relativeFrom="column">
              <wp:posOffset>2681412</wp:posOffset>
            </wp:positionH>
            <wp:positionV relativeFrom="paragraph">
              <wp:posOffset>39426</wp:posOffset>
            </wp:positionV>
            <wp:extent cx="3239770" cy="2159635"/>
            <wp:effectExtent l="0" t="0" r="0" b="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39770" cy="2159635"/>
                    </a:xfrm>
                    <a:prstGeom prst="rect">
                      <a:avLst/>
                    </a:prstGeom>
                    <a:noFill/>
                    <a:ln>
                      <a:noFill/>
                    </a:ln>
                  </pic:spPr>
                </pic:pic>
              </a:graphicData>
            </a:graphic>
          </wp:anchor>
        </w:drawing>
      </w:r>
      <w:r w:rsidR="00AB5524">
        <w:rPr>
          <w:noProof/>
        </w:rPr>
        <w:drawing>
          <wp:anchor distT="0" distB="0" distL="114300" distR="114300" simplePos="0" relativeHeight="251705856" behindDoc="0" locked="0" layoutInCell="1" allowOverlap="1" wp14:anchorId="44EF9C89" wp14:editId="176CD054">
            <wp:simplePos x="0" y="0"/>
            <wp:positionH relativeFrom="column">
              <wp:posOffset>-261317</wp:posOffset>
            </wp:positionH>
            <wp:positionV relativeFrom="paragraph">
              <wp:posOffset>42545</wp:posOffset>
            </wp:positionV>
            <wp:extent cx="3240000" cy="2160000"/>
            <wp:effectExtent l="0" t="0" r="0"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68C4">
        <w:rPr>
          <w:noProof/>
        </w:rPr>
        <w:t xml:space="preserve"> </w:t>
      </w:r>
    </w:p>
    <w:p w14:paraId="10C21C35" w14:textId="58A36A09" w:rsidR="009B01E8" w:rsidRDefault="009B01E8" w:rsidP="00AC68C4">
      <w:pPr>
        <w:rPr>
          <w:noProof/>
        </w:rPr>
      </w:pPr>
    </w:p>
    <w:p w14:paraId="53021C0E" w14:textId="77777777" w:rsidR="009B01E8" w:rsidRDefault="009B01E8" w:rsidP="00AC68C4"/>
    <w:p w14:paraId="4A3C94F9" w14:textId="77777777" w:rsidR="009B01E8" w:rsidRDefault="009B01E8" w:rsidP="00AC68C4"/>
    <w:p w14:paraId="5C02FB0F" w14:textId="77777777" w:rsidR="009B01E8" w:rsidRDefault="009B01E8" w:rsidP="00AC68C4"/>
    <w:p w14:paraId="48F93E85" w14:textId="72F40798" w:rsidR="009B01E8" w:rsidRDefault="009B01E8" w:rsidP="00AC68C4">
      <w:r>
        <w:rPr>
          <w:noProof/>
        </w:rPr>
        <w:lastRenderedPageBreak/>
        <w:drawing>
          <wp:anchor distT="0" distB="0" distL="114300" distR="114300" simplePos="0" relativeHeight="251718144" behindDoc="0" locked="0" layoutInCell="1" allowOverlap="1" wp14:anchorId="5B4C9C9D" wp14:editId="4C4D11A7">
            <wp:simplePos x="0" y="0"/>
            <wp:positionH relativeFrom="column">
              <wp:posOffset>-212284</wp:posOffset>
            </wp:positionH>
            <wp:positionV relativeFrom="paragraph">
              <wp:posOffset>0</wp:posOffset>
            </wp:positionV>
            <wp:extent cx="3239770" cy="2159635"/>
            <wp:effectExtent l="0" t="0" r="0" b="0"/>
            <wp:wrapTopAndBottom/>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39770" cy="2159635"/>
                    </a:xfrm>
                    <a:prstGeom prst="rect">
                      <a:avLst/>
                    </a:prstGeom>
                    <a:noFill/>
                    <a:ln>
                      <a:noFill/>
                    </a:ln>
                  </pic:spPr>
                </pic:pic>
              </a:graphicData>
            </a:graphic>
          </wp:anchor>
        </w:drawing>
      </w:r>
      <w:r>
        <w:rPr>
          <w:noProof/>
        </w:rPr>
        <w:drawing>
          <wp:anchor distT="0" distB="0" distL="114300" distR="114300" simplePos="0" relativeHeight="251719168" behindDoc="0" locked="0" layoutInCell="1" allowOverlap="1" wp14:anchorId="2521096E" wp14:editId="5A99CA7B">
            <wp:simplePos x="0" y="0"/>
            <wp:positionH relativeFrom="column">
              <wp:posOffset>2759710</wp:posOffset>
            </wp:positionH>
            <wp:positionV relativeFrom="paragraph">
              <wp:posOffset>387</wp:posOffset>
            </wp:positionV>
            <wp:extent cx="3239770" cy="2159635"/>
            <wp:effectExtent l="0" t="0" r="0" b="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39770" cy="2159635"/>
                    </a:xfrm>
                    <a:prstGeom prst="rect">
                      <a:avLst/>
                    </a:prstGeom>
                    <a:noFill/>
                    <a:ln>
                      <a:noFill/>
                    </a:ln>
                  </pic:spPr>
                </pic:pic>
              </a:graphicData>
            </a:graphic>
          </wp:anchor>
        </w:drawing>
      </w:r>
    </w:p>
    <w:p w14:paraId="16D44EE7" w14:textId="779F3E5B" w:rsidR="009B01E8" w:rsidRDefault="009B01E8" w:rsidP="009B01E8">
      <w:pPr>
        <w:pStyle w:val="Heading2"/>
      </w:pPr>
      <w:r>
        <w:t>Appendix v</w:t>
      </w:r>
    </w:p>
    <w:p w14:paraId="7C0F2D05" w14:textId="77777777"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6D3F1246" w14:textId="77777777"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---------------WITH OUTLIERS---------------</w:t>
      </w:r>
    </w:p>
    <w:p w14:paraId="27ACF234" w14:textId="77777777"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30D48896" w14:textId="77777777"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------OVERALL BEST MODEL BY CV-RMSE--------</w:t>
      </w:r>
    </w:p>
    <w:p w14:paraId="6488B835" w14:textId="77777777"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6C0FC1A9" w14:textId="77777777"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33856CA0" w14:textId="77777777"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Overall Best mlr model uses the features ['PER', 'DWS', 'Minutes', 'USG']</w:t>
      </w:r>
    </w:p>
    <w:p w14:paraId="20A51643" w14:textId="143DA7FC"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CV RMSE: 3.729</w:t>
      </w:r>
      <w:r w:rsidR="00A01082">
        <w:rPr>
          <w:color w:val="000000"/>
          <w:sz w:val="21"/>
          <w:szCs w:val="21"/>
        </w:rPr>
        <w:t>3</w:t>
      </w:r>
    </w:p>
    <w:p w14:paraId="7853BD89" w14:textId="1C623C53"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Test RMSE: 4.1146</w:t>
      </w:r>
    </w:p>
    <w:p w14:paraId="3F9B2FA0" w14:textId="77777777"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---------------WITH OUTLIERS---------------</w:t>
      </w:r>
    </w:p>
    <w:p w14:paraId="3F7ED488" w14:textId="77777777"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7FAC4337" w14:textId="77777777"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------OVERALL BEST MODEL BY TEST-RMSE------</w:t>
      </w:r>
    </w:p>
    <w:p w14:paraId="0E9B7EB5" w14:textId="77777777"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7E58A49E" w14:textId="77777777"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29B02A73" w14:textId="77777777"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Overall Best mlr model uses the features ['WS', 'Minutes']</w:t>
      </w:r>
    </w:p>
    <w:p w14:paraId="66594ABA" w14:textId="7FB10474"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CV RMSE: 4.0987</w:t>
      </w:r>
    </w:p>
    <w:p w14:paraId="0A94B051" w14:textId="4504E135"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Test RMSE: 3.9841</w:t>
      </w:r>
    </w:p>
    <w:p w14:paraId="1AA52C6D" w14:textId="02F459CC"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6E251EC6" w14:textId="77777777"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211A94C2" w14:textId="77777777"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-------------WITHOUT OUTLIERS--------------</w:t>
      </w:r>
    </w:p>
    <w:p w14:paraId="13C98FA6" w14:textId="77777777"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36989D7C" w14:textId="77777777"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------OVERALL BEST MODEL BY CV-RMSE--------</w:t>
      </w:r>
    </w:p>
    <w:p w14:paraId="17DE7125" w14:textId="77777777"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4BA75CC7" w14:textId="77777777"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6E9F0AF1" w14:textId="77777777"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Overall Best mlr model uses the features ['WS', 'Minutes', 'USG']</w:t>
      </w:r>
    </w:p>
    <w:p w14:paraId="6673B8C8" w14:textId="67408CE3"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CV RMSE: 3.4782</w:t>
      </w:r>
    </w:p>
    <w:p w14:paraId="0084CCF7" w14:textId="6425FA74"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Test RMSE: 4.06</w:t>
      </w:r>
      <w:r w:rsidR="00A01082">
        <w:rPr>
          <w:color w:val="000000"/>
          <w:sz w:val="21"/>
          <w:szCs w:val="21"/>
        </w:rPr>
        <w:t>60</w:t>
      </w:r>
    </w:p>
    <w:p w14:paraId="01B7E053" w14:textId="77777777"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-------------WITHOUT OUTLIERS--------------</w:t>
      </w:r>
    </w:p>
    <w:p w14:paraId="0625734C" w14:textId="77777777"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65C4F0DA" w14:textId="77777777"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------OVERALL BEST MODEL BY TEST-RMSE------</w:t>
      </w:r>
    </w:p>
    <w:p w14:paraId="4F58BC46" w14:textId="77777777"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1A3BAB70" w14:textId="77777777"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7E2CB1A3" w14:textId="77777777"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Overall Best mlr model uses the features ['WS', 'Minutes']</w:t>
      </w:r>
    </w:p>
    <w:p w14:paraId="13A7C523" w14:textId="2ECC7092"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CV RMSE: 3.</w:t>
      </w:r>
      <w:r w:rsidR="00A01082">
        <w:rPr>
          <w:color w:val="000000"/>
          <w:sz w:val="21"/>
          <w:szCs w:val="21"/>
        </w:rPr>
        <w:t>8000</w:t>
      </w:r>
    </w:p>
    <w:p w14:paraId="26427A33" w14:textId="57D356FE" w:rsidR="005515F4" w:rsidRDefault="005515F4" w:rsidP="005515F4">
      <w:pPr>
        <w:pStyle w:val="HTMLPreformatted"/>
        <w:shd w:val="clear" w:color="auto" w:fill="E3E4E6" w:themeFill="accent6" w:themeFillTint="33"/>
        <w:wordWrap w:val="0"/>
        <w:textAlignment w:val="baseline"/>
        <w:rPr>
          <w:color w:val="000000"/>
          <w:sz w:val="21"/>
          <w:szCs w:val="21"/>
        </w:rPr>
      </w:pPr>
      <w:r>
        <w:rPr>
          <w:color w:val="000000"/>
          <w:sz w:val="21"/>
          <w:szCs w:val="21"/>
        </w:rPr>
        <w:t>Test RMSE: 3.976</w:t>
      </w:r>
      <w:r w:rsidR="00A01082">
        <w:rPr>
          <w:color w:val="000000"/>
          <w:sz w:val="21"/>
          <w:szCs w:val="21"/>
        </w:rPr>
        <w:t>1</w:t>
      </w:r>
    </w:p>
    <w:p w14:paraId="3328164E" w14:textId="351B5F7F" w:rsidR="009B01E8" w:rsidRDefault="00AE78AE" w:rsidP="00AE78AE">
      <w:pPr>
        <w:pStyle w:val="Heading2"/>
      </w:pPr>
      <w:r>
        <w:lastRenderedPageBreak/>
        <w:t>Appendix vi</w:t>
      </w:r>
    </w:p>
    <w:p w14:paraId="02709D3B" w14:textId="77777777" w:rsidR="00AE78AE" w:rsidRDefault="00AE78AE" w:rsidP="00822BAE">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354C90FE" w14:textId="77777777" w:rsidR="00AE78AE" w:rsidRDefault="00AE78AE" w:rsidP="00822BAE">
      <w:pPr>
        <w:pStyle w:val="HTMLPreformatted"/>
        <w:shd w:val="clear" w:color="auto" w:fill="E3E4E6" w:themeFill="accent6" w:themeFillTint="33"/>
        <w:wordWrap w:val="0"/>
        <w:textAlignment w:val="baseline"/>
        <w:rPr>
          <w:color w:val="000000"/>
          <w:sz w:val="21"/>
          <w:szCs w:val="21"/>
        </w:rPr>
      </w:pPr>
      <w:r>
        <w:rPr>
          <w:color w:val="000000"/>
          <w:sz w:val="21"/>
          <w:szCs w:val="21"/>
        </w:rPr>
        <w:t>------OVERALL BEST MODEL BY CV-RMSE--------</w:t>
      </w:r>
    </w:p>
    <w:p w14:paraId="55631F5B" w14:textId="77777777" w:rsidR="00AE78AE" w:rsidRDefault="00AE78AE" w:rsidP="00822BAE">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56B6DC5F" w14:textId="77777777" w:rsidR="00AE78AE" w:rsidRDefault="00AE78AE" w:rsidP="00822BAE">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4030FB15" w14:textId="77777777" w:rsidR="00AE78AE" w:rsidRDefault="00AE78AE" w:rsidP="00822BAE">
      <w:pPr>
        <w:pStyle w:val="HTMLPreformatted"/>
        <w:shd w:val="clear" w:color="auto" w:fill="E3E4E6" w:themeFill="accent6" w:themeFillTint="33"/>
        <w:wordWrap w:val="0"/>
        <w:textAlignment w:val="baseline"/>
        <w:rPr>
          <w:color w:val="000000"/>
          <w:sz w:val="21"/>
          <w:szCs w:val="21"/>
        </w:rPr>
      </w:pPr>
      <w:r>
        <w:rPr>
          <w:color w:val="000000"/>
          <w:sz w:val="21"/>
          <w:szCs w:val="21"/>
        </w:rPr>
        <w:t>Overall Best kNN model uses the features ['PER', 'DWS', 'Minutes', 'USG']</w:t>
      </w:r>
    </w:p>
    <w:p w14:paraId="321D34EA" w14:textId="61BD2F74" w:rsidR="00AE78AE" w:rsidRDefault="00AE78AE" w:rsidP="00822BAE">
      <w:pPr>
        <w:pStyle w:val="HTMLPreformatted"/>
        <w:shd w:val="clear" w:color="auto" w:fill="E3E4E6" w:themeFill="accent6" w:themeFillTint="33"/>
        <w:wordWrap w:val="0"/>
        <w:textAlignment w:val="baseline"/>
        <w:rPr>
          <w:color w:val="000000"/>
          <w:sz w:val="21"/>
          <w:szCs w:val="21"/>
        </w:rPr>
      </w:pPr>
      <w:r>
        <w:rPr>
          <w:color w:val="000000"/>
          <w:sz w:val="21"/>
          <w:szCs w:val="21"/>
        </w:rPr>
        <w:t>CV RMSE: 3.6202</w:t>
      </w:r>
    </w:p>
    <w:p w14:paraId="2583B825" w14:textId="31D26589" w:rsidR="00AE78AE" w:rsidRDefault="00AE78AE" w:rsidP="00822BAE">
      <w:pPr>
        <w:pStyle w:val="HTMLPreformatted"/>
        <w:shd w:val="clear" w:color="auto" w:fill="E3E4E6" w:themeFill="accent6" w:themeFillTint="33"/>
        <w:wordWrap w:val="0"/>
        <w:textAlignment w:val="baseline"/>
        <w:rPr>
          <w:color w:val="000000"/>
          <w:sz w:val="21"/>
          <w:szCs w:val="21"/>
        </w:rPr>
      </w:pPr>
      <w:r>
        <w:rPr>
          <w:color w:val="000000"/>
          <w:sz w:val="21"/>
          <w:szCs w:val="21"/>
        </w:rPr>
        <w:t>Test RMSE: 4.0645</w:t>
      </w:r>
    </w:p>
    <w:p w14:paraId="493C33B0" w14:textId="77777777" w:rsidR="00AE78AE" w:rsidRDefault="00AE78AE" w:rsidP="00822BAE">
      <w:pPr>
        <w:pStyle w:val="HTMLPreformatted"/>
        <w:shd w:val="clear" w:color="auto" w:fill="E3E4E6" w:themeFill="accent6" w:themeFillTint="33"/>
        <w:wordWrap w:val="0"/>
        <w:textAlignment w:val="baseline"/>
        <w:rPr>
          <w:color w:val="000000"/>
          <w:sz w:val="21"/>
          <w:szCs w:val="21"/>
        </w:rPr>
      </w:pPr>
      <w:r>
        <w:rPr>
          <w:color w:val="000000"/>
          <w:sz w:val="21"/>
          <w:szCs w:val="21"/>
        </w:rPr>
        <w:t>Number of neighbours: 11</w:t>
      </w:r>
    </w:p>
    <w:p w14:paraId="2597D562" w14:textId="77777777" w:rsidR="00AE78AE" w:rsidRDefault="00AE78AE" w:rsidP="00822BAE">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4CE1E066" w14:textId="77777777" w:rsidR="00AE78AE" w:rsidRDefault="00AE78AE" w:rsidP="00822BAE">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106A940E" w14:textId="77777777" w:rsidR="00AE78AE" w:rsidRDefault="00AE78AE" w:rsidP="00822BAE">
      <w:pPr>
        <w:pStyle w:val="HTMLPreformatted"/>
        <w:shd w:val="clear" w:color="auto" w:fill="E3E4E6" w:themeFill="accent6" w:themeFillTint="33"/>
        <w:wordWrap w:val="0"/>
        <w:textAlignment w:val="baseline"/>
        <w:rPr>
          <w:color w:val="000000"/>
          <w:sz w:val="21"/>
          <w:szCs w:val="21"/>
        </w:rPr>
      </w:pPr>
      <w:r>
        <w:rPr>
          <w:color w:val="000000"/>
          <w:sz w:val="21"/>
          <w:szCs w:val="21"/>
        </w:rPr>
        <w:t>------OVERALL BEST MODEL BY TEST-RMSE------</w:t>
      </w:r>
    </w:p>
    <w:p w14:paraId="63BE9F3F" w14:textId="77777777" w:rsidR="00AE78AE" w:rsidRDefault="00AE78AE" w:rsidP="00822BAE">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22F01CA3" w14:textId="77777777" w:rsidR="00AE78AE" w:rsidRDefault="00AE78AE" w:rsidP="00822BAE">
      <w:pPr>
        <w:pStyle w:val="HTMLPreformatted"/>
        <w:shd w:val="clear" w:color="auto" w:fill="E3E4E6" w:themeFill="accent6" w:themeFillTint="33"/>
        <w:wordWrap w:val="0"/>
        <w:textAlignment w:val="baseline"/>
        <w:rPr>
          <w:color w:val="000000"/>
          <w:sz w:val="21"/>
          <w:szCs w:val="21"/>
        </w:rPr>
      </w:pPr>
      <w:r>
        <w:rPr>
          <w:color w:val="000000"/>
          <w:sz w:val="21"/>
          <w:szCs w:val="21"/>
        </w:rPr>
        <w:t>-------------------------------------------</w:t>
      </w:r>
    </w:p>
    <w:p w14:paraId="70877081" w14:textId="77777777" w:rsidR="00AE78AE" w:rsidRDefault="00AE78AE" w:rsidP="00822BAE">
      <w:pPr>
        <w:pStyle w:val="HTMLPreformatted"/>
        <w:shd w:val="clear" w:color="auto" w:fill="E3E4E6" w:themeFill="accent6" w:themeFillTint="33"/>
        <w:wordWrap w:val="0"/>
        <w:textAlignment w:val="baseline"/>
        <w:rPr>
          <w:color w:val="000000"/>
          <w:sz w:val="21"/>
          <w:szCs w:val="21"/>
        </w:rPr>
      </w:pPr>
      <w:r>
        <w:rPr>
          <w:color w:val="000000"/>
          <w:sz w:val="21"/>
          <w:szCs w:val="21"/>
        </w:rPr>
        <w:t>Overall Best kNN model uses the features ['PER', 'WS', 'Minutes']</w:t>
      </w:r>
    </w:p>
    <w:p w14:paraId="16F3F628" w14:textId="5A982BAF" w:rsidR="00AE78AE" w:rsidRDefault="00AE78AE" w:rsidP="00822BAE">
      <w:pPr>
        <w:pStyle w:val="HTMLPreformatted"/>
        <w:shd w:val="clear" w:color="auto" w:fill="E3E4E6" w:themeFill="accent6" w:themeFillTint="33"/>
        <w:wordWrap w:val="0"/>
        <w:textAlignment w:val="baseline"/>
        <w:rPr>
          <w:color w:val="000000"/>
          <w:sz w:val="21"/>
          <w:szCs w:val="21"/>
        </w:rPr>
      </w:pPr>
      <w:r>
        <w:rPr>
          <w:color w:val="000000"/>
          <w:sz w:val="21"/>
          <w:szCs w:val="21"/>
        </w:rPr>
        <w:t>CV RMSE: 3.977</w:t>
      </w:r>
      <w:r w:rsidR="00A01082">
        <w:rPr>
          <w:color w:val="000000"/>
          <w:sz w:val="21"/>
          <w:szCs w:val="21"/>
        </w:rPr>
        <w:t>4</w:t>
      </w:r>
    </w:p>
    <w:p w14:paraId="28372896" w14:textId="33EE3DA8" w:rsidR="00AE78AE" w:rsidRDefault="00AE78AE" w:rsidP="00822BAE">
      <w:pPr>
        <w:pStyle w:val="HTMLPreformatted"/>
        <w:shd w:val="clear" w:color="auto" w:fill="E3E4E6" w:themeFill="accent6" w:themeFillTint="33"/>
        <w:wordWrap w:val="0"/>
        <w:textAlignment w:val="baseline"/>
        <w:rPr>
          <w:color w:val="000000"/>
          <w:sz w:val="21"/>
          <w:szCs w:val="21"/>
        </w:rPr>
      </w:pPr>
      <w:r>
        <w:rPr>
          <w:color w:val="000000"/>
          <w:sz w:val="21"/>
          <w:szCs w:val="21"/>
        </w:rPr>
        <w:t>Test RMSE: 3.974</w:t>
      </w:r>
      <w:r w:rsidR="00A01082">
        <w:rPr>
          <w:color w:val="000000"/>
          <w:sz w:val="21"/>
          <w:szCs w:val="21"/>
        </w:rPr>
        <w:t>1</w:t>
      </w:r>
    </w:p>
    <w:p w14:paraId="671CC3FA" w14:textId="77777777" w:rsidR="00AE78AE" w:rsidRDefault="00AE78AE" w:rsidP="00822BAE">
      <w:pPr>
        <w:pStyle w:val="HTMLPreformatted"/>
        <w:shd w:val="clear" w:color="auto" w:fill="E3E4E6" w:themeFill="accent6" w:themeFillTint="33"/>
        <w:wordWrap w:val="0"/>
        <w:textAlignment w:val="baseline"/>
        <w:rPr>
          <w:color w:val="000000"/>
          <w:sz w:val="21"/>
          <w:szCs w:val="21"/>
        </w:rPr>
      </w:pPr>
      <w:r>
        <w:rPr>
          <w:color w:val="000000"/>
          <w:sz w:val="21"/>
          <w:szCs w:val="21"/>
        </w:rPr>
        <w:t>Number of neighbours: 16</w:t>
      </w:r>
    </w:p>
    <w:p w14:paraId="762B4D85" w14:textId="77777777" w:rsidR="00AE78AE" w:rsidRPr="00AE78AE" w:rsidRDefault="00AE78AE" w:rsidP="00AE78AE"/>
    <w:p w14:paraId="6434656D" w14:textId="18268CC0" w:rsidR="009B01E8" w:rsidRDefault="00822BAE" w:rsidP="00822BAE">
      <w:pPr>
        <w:pStyle w:val="Heading2"/>
      </w:pPr>
      <w:r>
        <w:t>Appendix vii</w:t>
      </w:r>
    </w:p>
    <w:p w14:paraId="27801E35" w14:textId="77777777" w:rsidR="00582A8F" w:rsidRPr="00582A8F" w:rsidRDefault="00582A8F" w:rsidP="00302D41">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82A8F">
        <w:rPr>
          <w:rFonts w:ascii="Courier New" w:eastAsia="Times New Roman" w:hAnsi="Courier New" w:cs="Courier New"/>
          <w:color w:val="000000"/>
          <w:sz w:val="21"/>
          <w:szCs w:val="21"/>
        </w:rPr>
        <w:t>-------------------------------------------</w:t>
      </w:r>
    </w:p>
    <w:p w14:paraId="7913AC38" w14:textId="77777777" w:rsidR="00582A8F" w:rsidRPr="00582A8F" w:rsidRDefault="00582A8F" w:rsidP="00302D41">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82A8F">
        <w:rPr>
          <w:rFonts w:ascii="Courier New" w:eastAsia="Times New Roman" w:hAnsi="Courier New" w:cs="Courier New"/>
          <w:color w:val="000000"/>
          <w:sz w:val="21"/>
          <w:szCs w:val="21"/>
        </w:rPr>
        <w:t>------OVERALL BEST MODEL BY CV-RMSE--------</w:t>
      </w:r>
    </w:p>
    <w:p w14:paraId="02C2DFCD" w14:textId="77777777" w:rsidR="00582A8F" w:rsidRPr="00582A8F" w:rsidRDefault="00582A8F" w:rsidP="00302D41">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82A8F">
        <w:rPr>
          <w:rFonts w:ascii="Courier New" w:eastAsia="Times New Roman" w:hAnsi="Courier New" w:cs="Courier New"/>
          <w:color w:val="000000"/>
          <w:sz w:val="21"/>
          <w:szCs w:val="21"/>
        </w:rPr>
        <w:t>-------------------------------------------</w:t>
      </w:r>
    </w:p>
    <w:p w14:paraId="09106DE7" w14:textId="77777777" w:rsidR="00582A8F" w:rsidRPr="00582A8F" w:rsidRDefault="00582A8F" w:rsidP="00302D41">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82A8F">
        <w:rPr>
          <w:rFonts w:ascii="Courier New" w:eastAsia="Times New Roman" w:hAnsi="Courier New" w:cs="Courier New"/>
          <w:color w:val="000000"/>
          <w:sz w:val="21"/>
          <w:szCs w:val="21"/>
        </w:rPr>
        <w:t>-------------------------------------------</w:t>
      </w:r>
    </w:p>
    <w:p w14:paraId="5654F3C3" w14:textId="77777777" w:rsidR="00582A8F" w:rsidRPr="00582A8F" w:rsidRDefault="00582A8F" w:rsidP="00302D41">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82A8F">
        <w:rPr>
          <w:rFonts w:ascii="Courier New" w:eastAsia="Times New Roman" w:hAnsi="Courier New" w:cs="Courier New"/>
          <w:color w:val="000000"/>
          <w:sz w:val="21"/>
          <w:szCs w:val="21"/>
        </w:rPr>
        <w:t>Overall Best svr model uses the features ['PER', 'DWS', 'Minutes', 'USG']</w:t>
      </w:r>
    </w:p>
    <w:p w14:paraId="14185D32" w14:textId="55C01D96" w:rsidR="00582A8F" w:rsidRPr="00582A8F" w:rsidRDefault="00582A8F" w:rsidP="00302D41">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82A8F">
        <w:rPr>
          <w:rFonts w:ascii="Courier New" w:eastAsia="Times New Roman" w:hAnsi="Courier New" w:cs="Courier New"/>
          <w:color w:val="000000"/>
          <w:sz w:val="21"/>
          <w:szCs w:val="21"/>
        </w:rPr>
        <w:t>CV RMSE: 3.7372</w:t>
      </w:r>
    </w:p>
    <w:p w14:paraId="05BBF7CC" w14:textId="0455D8A5" w:rsidR="00582A8F" w:rsidRPr="00582A8F" w:rsidRDefault="00582A8F" w:rsidP="00302D41">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82A8F">
        <w:rPr>
          <w:rFonts w:ascii="Courier New" w:eastAsia="Times New Roman" w:hAnsi="Courier New" w:cs="Courier New"/>
          <w:color w:val="000000"/>
          <w:sz w:val="21"/>
          <w:szCs w:val="21"/>
        </w:rPr>
        <w:t>Test RMSE: 4.076</w:t>
      </w:r>
      <w:r w:rsidR="00A01082">
        <w:rPr>
          <w:rFonts w:ascii="Courier New" w:eastAsia="Times New Roman" w:hAnsi="Courier New" w:cs="Courier New"/>
          <w:color w:val="000000"/>
          <w:sz w:val="21"/>
          <w:szCs w:val="21"/>
        </w:rPr>
        <w:t>8</w:t>
      </w:r>
    </w:p>
    <w:p w14:paraId="171DFC2B" w14:textId="77777777" w:rsidR="00582A8F" w:rsidRPr="00582A8F" w:rsidRDefault="00582A8F" w:rsidP="00302D41">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82A8F">
        <w:rPr>
          <w:rFonts w:ascii="Courier New" w:eastAsia="Times New Roman" w:hAnsi="Courier New" w:cs="Courier New"/>
          <w:color w:val="000000"/>
          <w:sz w:val="21"/>
          <w:szCs w:val="21"/>
        </w:rPr>
        <w:t>-------------------------------------------</w:t>
      </w:r>
    </w:p>
    <w:p w14:paraId="745FB3CB" w14:textId="77777777" w:rsidR="00582A8F" w:rsidRPr="00582A8F" w:rsidRDefault="00582A8F" w:rsidP="00302D41">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82A8F">
        <w:rPr>
          <w:rFonts w:ascii="Courier New" w:eastAsia="Times New Roman" w:hAnsi="Courier New" w:cs="Courier New"/>
          <w:color w:val="000000"/>
          <w:sz w:val="21"/>
          <w:szCs w:val="21"/>
        </w:rPr>
        <w:t>------OVERALL BEST MODEL BY TEST-RMSE------</w:t>
      </w:r>
    </w:p>
    <w:p w14:paraId="1681591A" w14:textId="77777777" w:rsidR="00582A8F" w:rsidRPr="00582A8F" w:rsidRDefault="00582A8F" w:rsidP="00302D41">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82A8F">
        <w:rPr>
          <w:rFonts w:ascii="Courier New" w:eastAsia="Times New Roman" w:hAnsi="Courier New" w:cs="Courier New"/>
          <w:color w:val="000000"/>
          <w:sz w:val="21"/>
          <w:szCs w:val="21"/>
        </w:rPr>
        <w:t>-------------------------------------------</w:t>
      </w:r>
    </w:p>
    <w:p w14:paraId="7B43F2B7" w14:textId="77777777" w:rsidR="00582A8F" w:rsidRPr="00582A8F" w:rsidRDefault="00582A8F" w:rsidP="00302D41">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82A8F">
        <w:rPr>
          <w:rFonts w:ascii="Courier New" w:eastAsia="Times New Roman" w:hAnsi="Courier New" w:cs="Courier New"/>
          <w:color w:val="000000"/>
          <w:sz w:val="21"/>
          <w:szCs w:val="21"/>
        </w:rPr>
        <w:t>-------------------------------------------</w:t>
      </w:r>
    </w:p>
    <w:p w14:paraId="78C34020" w14:textId="77777777" w:rsidR="00582A8F" w:rsidRPr="00582A8F" w:rsidRDefault="00582A8F" w:rsidP="00302D41">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82A8F">
        <w:rPr>
          <w:rFonts w:ascii="Courier New" w:eastAsia="Times New Roman" w:hAnsi="Courier New" w:cs="Courier New"/>
          <w:color w:val="000000"/>
          <w:sz w:val="21"/>
          <w:szCs w:val="21"/>
        </w:rPr>
        <w:t>Overall Best svr model uses the features ['PER', 'WS', 'Minutes']</w:t>
      </w:r>
    </w:p>
    <w:p w14:paraId="75801052" w14:textId="7790D6B8" w:rsidR="00582A8F" w:rsidRPr="00582A8F" w:rsidRDefault="00582A8F" w:rsidP="00302D41">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82A8F">
        <w:rPr>
          <w:rFonts w:ascii="Courier New" w:eastAsia="Times New Roman" w:hAnsi="Courier New" w:cs="Courier New"/>
          <w:color w:val="000000"/>
          <w:sz w:val="21"/>
          <w:szCs w:val="21"/>
        </w:rPr>
        <w:t>CV RMSE: 4.005</w:t>
      </w:r>
      <w:r w:rsidR="00A01082">
        <w:rPr>
          <w:rFonts w:ascii="Courier New" w:eastAsia="Times New Roman" w:hAnsi="Courier New" w:cs="Courier New"/>
          <w:color w:val="000000"/>
          <w:sz w:val="21"/>
          <w:szCs w:val="21"/>
        </w:rPr>
        <w:t>2</w:t>
      </w:r>
    </w:p>
    <w:p w14:paraId="4CFF0E01" w14:textId="0A8A455C" w:rsidR="00582A8F" w:rsidRPr="00582A8F" w:rsidRDefault="00582A8F" w:rsidP="00302D41">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82A8F">
        <w:rPr>
          <w:rFonts w:ascii="Courier New" w:eastAsia="Times New Roman" w:hAnsi="Courier New" w:cs="Courier New"/>
          <w:color w:val="000000"/>
          <w:sz w:val="21"/>
          <w:szCs w:val="21"/>
        </w:rPr>
        <w:t>Test RMSE: 4.0079</w:t>
      </w:r>
    </w:p>
    <w:p w14:paraId="19F267E3" w14:textId="31BE6077" w:rsidR="00822BAE" w:rsidRDefault="00822BAE" w:rsidP="00822BAE"/>
    <w:p w14:paraId="6F879224" w14:textId="076AAFC4" w:rsidR="00224650" w:rsidRDefault="00224650" w:rsidP="00224650">
      <w:pPr>
        <w:pStyle w:val="Heading2"/>
      </w:pPr>
      <w:r>
        <w:t>Appendix viii</w:t>
      </w:r>
    </w:p>
    <w:p w14:paraId="49E187C5" w14:textId="77777777" w:rsidR="00E27933" w:rsidRPr="00E27933" w:rsidRDefault="00E27933" w:rsidP="00E27933">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27933">
        <w:rPr>
          <w:rFonts w:ascii="Courier New" w:eastAsia="Times New Roman" w:hAnsi="Courier New" w:cs="Courier New"/>
          <w:color w:val="000000"/>
          <w:sz w:val="21"/>
          <w:szCs w:val="21"/>
        </w:rPr>
        <w:t>crim       float64</w:t>
      </w:r>
    </w:p>
    <w:p w14:paraId="6C2260AA" w14:textId="77777777" w:rsidR="00E27933" w:rsidRPr="00E27933" w:rsidRDefault="00E27933" w:rsidP="00E27933">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27933">
        <w:rPr>
          <w:rFonts w:ascii="Courier New" w:eastAsia="Times New Roman" w:hAnsi="Courier New" w:cs="Courier New"/>
          <w:color w:val="000000"/>
          <w:sz w:val="21"/>
          <w:szCs w:val="21"/>
        </w:rPr>
        <w:t>zn         float64</w:t>
      </w:r>
    </w:p>
    <w:p w14:paraId="7DE33A43" w14:textId="77777777" w:rsidR="00E27933" w:rsidRPr="00E27933" w:rsidRDefault="00E27933" w:rsidP="00E27933">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27933">
        <w:rPr>
          <w:rFonts w:ascii="Courier New" w:eastAsia="Times New Roman" w:hAnsi="Courier New" w:cs="Courier New"/>
          <w:color w:val="000000"/>
          <w:sz w:val="21"/>
          <w:szCs w:val="21"/>
        </w:rPr>
        <w:t>indus      float64</w:t>
      </w:r>
    </w:p>
    <w:p w14:paraId="113F1ABF" w14:textId="77777777" w:rsidR="00E27933" w:rsidRPr="00E27933" w:rsidRDefault="00E27933" w:rsidP="00E27933">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27933">
        <w:rPr>
          <w:rFonts w:ascii="Courier New" w:eastAsia="Times New Roman" w:hAnsi="Courier New" w:cs="Courier New"/>
          <w:color w:val="000000"/>
          <w:sz w:val="21"/>
          <w:szCs w:val="21"/>
        </w:rPr>
        <w:t>chas         int64</w:t>
      </w:r>
    </w:p>
    <w:p w14:paraId="3CF1D559" w14:textId="77777777" w:rsidR="00E27933" w:rsidRPr="00E27933" w:rsidRDefault="00E27933" w:rsidP="00E27933">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27933">
        <w:rPr>
          <w:rFonts w:ascii="Courier New" w:eastAsia="Times New Roman" w:hAnsi="Courier New" w:cs="Courier New"/>
          <w:color w:val="000000"/>
          <w:sz w:val="21"/>
          <w:szCs w:val="21"/>
        </w:rPr>
        <w:t>nox        float64</w:t>
      </w:r>
    </w:p>
    <w:p w14:paraId="24928782" w14:textId="77777777" w:rsidR="00E27933" w:rsidRPr="00E27933" w:rsidRDefault="00E27933" w:rsidP="00E27933">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27933">
        <w:rPr>
          <w:rFonts w:ascii="Courier New" w:eastAsia="Times New Roman" w:hAnsi="Courier New" w:cs="Courier New"/>
          <w:color w:val="000000"/>
          <w:sz w:val="21"/>
          <w:szCs w:val="21"/>
        </w:rPr>
        <w:t>rm         float64</w:t>
      </w:r>
    </w:p>
    <w:p w14:paraId="24654757" w14:textId="77777777" w:rsidR="00E27933" w:rsidRPr="00E27933" w:rsidRDefault="00E27933" w:rsidP="00E27933">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27933">
        <w:rPr>
          <w:rFonts w:ascii="Courier New" w:eastAsia="Times New Roman" w:hAnsi="Courier New" w:cs="Courier New"/>
          <w:color w:val="000000"/>
          <w:sz w:val="21"/>
          <w:szCs w:val="21"/>
        </w:rPr>
        <w:t>age        float64</w:t>
      </w:r>
    </w:p>
    <w:p w14:paraId="5C6EA886" w14:textId="77777777" w:rsidR="00E27933" w:rsidRPr="00E27933" w:rsidRDefault="00E27933" w:rsidP="00E27933">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27933">
        <w:rPr>
          <w:rFonts w:ascii="Courier New" w:eastAsia="Times New Roman" w:hAnsi="Courier New" w:cs="Courier New"/>
          <w:color w:val="000000"/>
          <w:sz w:val="21"/>
          <w:szCs w:val="21"/>
        </w:rPr>
        <w:t>dis        float64</w:t>
      </w:r>
    </w:p>
    <w:p w14:paraId="1C44074E" w14:textId="77777777" w:rsidR="00E27933" w:rsidRPr="00E27933" w:rsidRDefault="00E27933" w:rsidP="00E27933">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27933">
        <w:rPr>
          <w:rFonts w:ascii="Courier New" w:eastAsia="Times New Roman" w:hAnsi="Courier New" w:cs="Courier New"/>
          <w:color w:val="000000"/>
          <w:sz w:val="21"/>
          <w:szCs w:val="21"/>
        </w:rPr>
        <w:t>rad          int64</w:t>
      </w:r>
    </w:p>
    <w:p w14:paraId="78D90104" w14:textId="77777777" w:rsidR="00E27933" w:rsidRPr="00E27933" w:rsidRDefault="00E27933" w:rsidP="00E27933">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27933">
        <w:rPr>
          <w:rFonts w:ascii="Courier New" w:eastAsia="Times New Roman" w:hAnsi="Courier New" w:cs="Courier New"/>
          <w:color w:val="000000"/>
          <w:sz w:val="21"/>
          <w:szCs w:val="21"/>
        </w:rPr>
        <w:t>tax          int64</w:t>
      </w:r>
    </w:p>
    <w:p w14:paraId="3808F3CF" w14:textId="77777777" w:rsidR="00E27933" w:rsidRPr="00E27933" w:rsidRDefault="00E27933" w:rsidP="00E27933">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27933">
        <w:rPr>
          <w:rFonts w:ascii="Courier New" w:eastAsia="Times New Roman" w:hAnsi="Courier New" w:cs="Courier New"/>
          <w:color w:val="000000"/>
          <w:sz w:val="21"/>
          <w:szCs w:val="21"/>
        </w:rPr>
        <w:t>ptratio    float64</w:t>
      </w:r>
    </w:p>
    <w:p w14:paraId="4A7E21B1" w14:textId="77777777" w:rsidR="00E27933" w:rsidRPr="00E27933" w:rsidRDefault="00E27933" w:rsidP="00E27933">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27933">
        <w:rPr>
          <w:rFonts w:ascii="Courier New" w:eastAsia="Times New Roman" w:hAnsi="Courier New" w:cs="Courier New"/>
          <w:color w:val="000000"/>
          <w:sz w:val="21"/>
          <w:szCs w:val="21"/>
        </w:rPr>
        <w:t>black      float64</w:t>
      </w:r>
    </w:p>
    <w:p w14:paraId="63DF66CE" w14:textId="77777777" w:rsidR="00E27933" w:rsidRPr="00E27933" w:rsidRDefault="00E27933" w:rsidP="00E27933">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27933">
        <w:rPr>
          <w:rFonts w:ascii="Courier New" w:eastAsia="Times New Roman" w:hAnsi="Courier New" w:cs="Courier New"/>
          <w:color w:val="000000"/>
          <w:sz w:val="21"/>
          <w:szCs w:val="21"/>
        </w:rPr>
        <w:lastRenderedPageBreak/>
        <w:t>lstat      float64</w:t>
      </w:r>
    </w:p>
    <w:p w14:paraId="0C77CF12" w14:textId="77777777" w:rsidR="00E27933" w:rsidRPr="00E27933" w:rsidRDefault="00E27933" w:rsidP="00E27933">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27933">
        <w:rPr>
          <w:rFonts w:ascii="Courier New" w:eastAsia="Times New Roman" w:hAnsi="Courier New" w:cs="Courier New"/>
          <w:color w:val="000000"/>
          <w:sz w:val="21"/>
          <w:szCs w:val="21"/>
        </w:rPr>
        <w:t>medv       float64</w:t>
      </w:r>
    </w:p>
    <w:p w14:paraId="6B4F9E08" w14:textId="77777777" w:rsidR="00E27933" w:rsidRPr="00E27933" w:rsidRDefault="00E27933" w:rsidP="00E27933">
      <w:pPr>
        <w:shd w:val="clear" w:color="auto" w:fill="E3E4E6"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27933">
        <w:rPr>
          <w:rFonts w:ascii="Courier New" w:eastAsia="Times New Roman" w:hAnsi="Courier New" w:cs="Courier New"/>
          <w:color w:val="000000"/>
          <w:sz w:val="21"/>
          <w:szCs w:val="21"/>
        </w:rPr>
        <w:t>dtype: object</w:t>
      </w:r>
    </w:p>
    <w:p w14:paraId="22E59858" w14:textId="7768A01A" w:rsidR="00224650" w:rsidRPr="00224650" w:rsidRDefault="00224650" w:rsidP="00224650"/>
    <w:p w14:paraId="789F74DB" w14:textId="3D11C325" w:rsidR="00E27933" w:rsidRDefault="00F65D2A" w:rsidP="00E27933">
      <w:pPr>
        <w:pStyle w:val="Heading2"/>
      </w:pPr>
      <w:r>
        <w:rPr>
          <w:noProof/>
        </w:rPr>
        <w:drawing>
          <wp:anchor distT="0" distB="0" distL="114300" distR="114300" simplePos="0" relativeHeight="251733504" behindDoc="0" locked="0" layoutInCell="1" allowOverlap="1" wp14:anchorId="38595A50" wp14:editId="17C4164D">
            <wp:simplePos x="0" y="0"/>
            <wp:positionH relativeFrom="column">
              <wp:posOffset>2694664</wp:posOffset>
            </wp:positionH>
            <wp:positionV relativeFrom="paragraph">
              <wp:posOffset>4422619</wp:posOffset>
            </wp:positionV>
            <wp:extent cx="3240000" cy="2160000"/>
            <wp:effectExtent l="0" t="0" r="0"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40000" cy="2160000"/>
                    </a:xfrm>
                    <a:prstGeom prst="rect">
                      <a:avLst/>
                    </a:prstGeom>
                    <a:noFill/>
                    <a:ln>
                      <a:noFill/>
                    </a:ln>
                  </pic:spPr>
                </pic:pic>
              </a:graphicData>
            </a:graphic>
          </wp:anchor>
        </w:drawing>
      </w:r>
      <w:r>
        <w:rPr>
          <w:noProof/>
        </w:rPr>
        <w:drawing>
          <wp:anchor distT="0" distB="0" distL="114300" distR="114300" simplePos="0" relativeHeight="251732480" behindDoc="0" locked="0" layoutInCell="1" allowOverlap="1" wp14:anchorId="4FCE4C7E" wp14:editId="2BD80A66">
            <wp:simplePos x="0" y="0"/>
            <wp:positionH relativeFrom="column">
              <wp:posOffset>-444500</wp:posOffset>
            </wp:positionH>
            <wp:positionV relativeFrom="paragraph">
              <wp:posOffset>4439285</wp:posOffset>
            </wp:positionV>
            <wp:extent cx="3239770" cy="2159635"/>
            <wp:effectExtent l="0" t="0" r="0" b="0"/>
            <wp:wrapTopAndBottom/>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39770" cy="2159635"/>
                    </a:xfrm>
                    <a:prstGeom prst="rect">
                      <a:avLst/>
                    </a:prstGeom>
                    <a:noFill/>
                    <a:ln>
                      <a:noFill/>
                    </a:ln>
                  </pic:spPr>
                </pic:pic>
              </a:graphicData>
            </a:graphic>
          </wp:anchor>
        </w:drawing>
      </w:r>
      <w:r>
        <w:rPr>
          <w:noProof/>
        </w:rPr>
        <w:drawing>
          <wp:anchor distT="0" distB="0" distL="114300" distR="114300" simplePos="0" relativeHeight="251731456" behindDoc="0" locked="0" layoutInCell="1" allowOverlap="1" wp14:anchorId="51A55C2F" wp14:editId="7798818E">
            <wp:simplePos x="0" y="0"/>
            <wp:positionH relativeFrom="column">
              <wp:posOffset>2737270</wp:posOffset>
            </wp:positionH>
            <wp:positionV relativeFrom="paragraph">
              <wp:posOffset>2299970</wp:posOffset>
            </wp:positionV>
            <wp:extent cx="3240000" cy="2160000"/>
            <wp:effectExtent l="0" t="0" r="0" b="0"/>
            <wp:wrapTopAndBottom/>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40000" cy="2160000"/>
                    </a:xfrm>
                    <a:prstGeom prst="rect">
                      <a:avLst/>
                    </a:prstGeom>
                    <a:noFill/>
                    <a:ln>
                      <a:noFill/>
                    </a:ln>
                  </pic:spPr>
                </pic:pic>
              </a:graphicData>
            </a:graphic>
          </wp:anchor>
        </w:drawing>
      </w:r>
      <w:r>
        <w:rPr>
          <w:noProof/>
        </w:rPr>
        <w:drawing>
          <wp:anchor distT="0" distB="0" distL="114300" distR="114300" simplePos="0" relativeHeight="251730432" behindDoc="0" locked="0" layoutInCell="1" allowOverlap="1" wp14:anchorId="5E03C4E5" wp14:editId="60114397">
            <wp:simplePos x="0" y="0"/>
            <wp:positionH relativeFrom="column">
              <wp:posOffset>-445135</wp:posOffset>
            </wp:positionH>
            <wp:positionV relativeFrom="paragraph">
              <wp:posOffset>2317666</wp:posOffset>
            </wp:positionV>
            <wp:extent cx="3240000" cy="2160000"/>
            <wp:effectExtent l="0" t="0" r="0" b="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4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9408" behindDoc="0" locked="0" layoutInCell="1" allowOverlap="1" wp14:anchorId="2129DCAE" wp14:editId="766D1421">
            <wp:simplePos x="0" y="0"/>
            <wp:positionH relativeFrom="column">
              <wp:posOffset>2721083</wp:posOffset>
            </wp:positionH>
            <wp:positionV relativeFrom="paragraph">
              <wp:posOffset>258493</wp:posOffset>
            </wp:positionV>
            <wp:extent cx="3240000" cy="2160000"/>
            <wp:effectExtent l="0" t="0" r="0"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4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8384" behindDoc="0" locked="0" layoutInCell="1" allowOverlap="1" wp14:anchorId="1EF7BD67" wp14:editId="73DACF86">
            <wp:simplePos x="0" y="0"/>
            <wp:positionH relativeFrom="column">
              <wp:posOffset>-400697</wp:posOffset>
            </wp:positionH>
            <wp:positionV relativeFrom="paragraph">
              <wp:posOffset>274979</wp:posOffset>
            </wp:positionV>
            <wp:extent cx="3240000" cy="2160000"/>
            <wp:effectExtent l="0" t="0" r="0" b="0"/>
            <wp:wrapTopAndBottom/>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4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7933">
        <w:t>Appendix ix</w:t>
      </w:r>
    </w:p>
    <w:p w14:paraId="49AD2725" w14:textId="2FE77A99" w:rsidR="00E27933" w:rsidRDefault="00E27933" w:rsidP="00E27933"/>
    <w:p w14:paraId="5E5700FE" w14:textId="0A92F89C" w:rsidR="00D570CD" w:rsidRDefault="00D570CD" w:rsidP="00E27933"/>
    <w:p w14:paraId="43584194" w14:textId="2BD89A7E" w:rsidR="00D570CD" w:rsidRDefault="00D570CD" w:rsidP="00E27933"/>
    <w:p w14:paraId="2FAB9171" w14:textId="03B7EC3B" w:rsidR="00D570CD" w:rsidRDefault="00D570CD" w:rsidP="00E27933">
      <w:r>
        <w:rPr>
          <w:noProof/>
        </w:rPr>
        <w:lastRenderedPageBreak/>
        <w:drawing>
          <wp:anchor distT="0" distB="0" distL="114300" distR="114300" simplePos="0" relativeHeight="251738624" behindDoc="0" locked="0" layoutInCell="1" allowOverlap="1" wp14:anchorId="2FDAE41A" wp14:editId="6BF50FD4">
            <wp:simplePos x="0" y="0"/>
            <wp:positionH relativeFrom="column">
              <wp:posOffset>-315367</wp:posOffset>
            </wp:positionH>
            <wp:positionV relativeFrom="paragraph">
              <wp:posOffset>4226452</wp:posOffset>
            </wp:positionV>
            <wp:extent cx="3239770" cy="2159635"/>
            <wp:effectExtent l="0" t="0" r="0"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39770" cy="2159635"/>
                    </a:xfrm>
                    <a:prstGeom prst="rect">
                      <a:avLst/>
                    </a:prstGeom>
                    <a:noFill/>
                    <a:ln>
                      <a:noFill/>
                    </a:ln>
                  </pic:spPr>
                </pic:pic>
              </a:graphicData>
            </a:graphic>
          </wp:anchor>
        </w:drawing>
      </w:r>
      <w:r>
        <w:rPr>
          <w:noProof/>
        </w:rPr>
        <w:drawing>
          <wp:anchor distT="0" distB="0" distL="114300" distR="114300" simplePos="0" relativeHeight="251737600" behindDoc="0" locked="0" layoutInCell="1" allowOverlap="1" wp14:anchorId="31AF5EF6" wp14:editId="5F7DD282">
            <wp:simplePos x="0" y="0"/>
            <wp:positionH relativeFrom="column">
              <wp:posOffset>2652119</wp:posOffset>
            </wp:positionH>
            <wp:positionV relativeFrom="paragraph">
              <wp:posOffset>2087053</wp:posOffset>
            </wp:positionV>
            <wp:extent cx="3240000" cy="2160000"/>
            <wp:effectExtent l="0" t="0" r="0" b="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4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576" behindDoc="0" locked="0" layoutInCell="1" allowOverlap="1" wp14:anchorId="7C78645E" wp14:editId="663302CE">
            <wp:simplePos x="0" y="0"/>
            <wp:positionH relativeFrom="column">
              <wp:posOffset>-306741</wp:posOffset>
            </wp:positionH>
            <wp:positionV relativeFrom="paragraph">
              <wp:posOffset>2044317</wp:posOffset>
            </wp:positionV>
            <wp:extent cx="3239770" cy="2159635"/>
            <wp:effectExtent l="0" t="0" r="0" b="0"/>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39770" cy="2159635"/>
                    </a:xfrm>
                    <a:prstGeom prst="rect">
                      <a:avLst/>
                    </a:prstGeom>
                    <a:noFill/>
                    <a:ln>
                      <a:noFill/>
                    </a:ln>
                  </pic:spPr>
                </pic:pic>
              </a:graphicData>
            </a:graphic>
          </wp:anchor>
        </w:drawing>
      </w:r>
      <w:r>
        <w:rPr>
          <w:noProof/>
        </w:rPr>
        <w:drawing>
          <wp:anchor distT="0" distB="0" distL="114300" distR="114300" simplePos="0" relativeHeight="251735552" behindDoc="0" locked="0" layoutInCell="1" allowOverlap="1" wp14:anchorId="03FF8405" wp14:editId="4C5E8F7A">
            <wp:simplePos x="0" y="0"/>
            <wp:positionH relativeFrom="column">
              <wp:posOffset>2669325</wp:posOffset>
            </wp:positionH>
            <wp:positionV relativeFrom="paragraph">
              <wp:posOffset>335</wp:posOffset>
            </wp:positionV>
            <wp:extent cx="3240000" cy="2160000"/>
            <wp:effectExtent l="0" t="0" r="0" b="0"/>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4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4528" behindDoc="0" locked="0" layoutInCell="1" allowOverlap="1" wp14:anchorId="332A976A" wp14:editId="7D31DA5F">
            <wp:simplePos x="0" y="0"/>
            <wp:positionH relativeFrom="column">
              <wp:posOffset>-306740</wp:posOffset>
            </wp:positionH>
            <wp:positionV relativeFrom="paragraph">
              <wp:posOffset>0</wp:posOffset>
            </wp:positionV>
            <wp:extent cx="3240000" cy="2160000"/>
            <wp:effectExtent l="0" t="0" r="0" b="0"/>
            <wp:wrapTopAndBottom/>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40000" cy="2160000"/>
                    </a:xfrm>
                    <a:prstGeom prst="rect">
                      <a:avLst/>
                    </a:prstGeom>
                    <a:noFill/>
                    <a:ln>
                      <a:noFill/>
                    </a:ln>
                  </pic:spPr>
                </pic:pic>
              </a:graphicData>
            </a:graphic>
          </wp:anchor>
        </w:drawing>
      </w:r>
    </w:p>
    <w:p w14:paraId="41EE56B8" w14:textId="6F81AF07" w:rsidR="00500CC5" w:rsidRDefault="00500CC5" w:rsidP="00E27933"/>
    <w:p w14:paraId="5D2485BE" w14:textId="5D2BC0EF" w:rsidR="00500CC5" w:rsidRDefault="00500CC5" w:rsidP="00E27933"/>
    <w:p w14:paraId="729574C7" w14:textId="6AADDBF8" w:rsidR="00500CC5" w:rsidRDefault="00500CC5" w:rsidP="00E27933"/>
    <w:p w14:paraId="2ADCA5AB" w14:textId="6DCC4C2A" w:rsidR="00500CC5" w:rsidRDefault="00500CC5" w:rsidP="00E27933"/>
    <w:p w14:paraId="5192C631" w14:textId="77777777" w:rsidR="00500CC5" w:rsidRDefault="00500CC5" w:rsidP="00E27933"/>
    <w:p w14:paraId="4589F312" w14:textId="7692108F" w:rsidR="0035053A" w:rsidRDefault="0035053A" w:rsidP="0035053A">
      <w:pPr>
        <w:pStyle w:val="Heading2"/>
      </w:pPr>
      <w:r>
        <w:lastRenderedPageBreak/>
        <w:t>Appendix x</w:t>
      </w:r>
    </w:p>
    <w:p w14:paraId="5C922C64" w14:textId="7A3A2CAD" w:rsidR="0035053A" w:rsidRPr="0035053A" w:rsidRDefault="001F2011" w:rsidP="0035053A">
      <w:r>
        <w:rPr>
          <w:noProof/>
        </w:rPr>
        <w:drawing>
          <wp:inline distT="0" distB="0" distL="0" distR="0" wp14:anchorId="27219F30" wp14:editId="5E7A570C">
            <wp:extent cx="5486400" cy="5486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sectPr w:rsidR="0035053A" w:rsidRPr="0035053A" w:rsidSect="00E07CC7">
      <w:headerReference w:type="default" r:id="rId71"/>
      <w:footerReference w:type="default" r:id="rId72"/>
      <w:type w:val="continuous"/>
      <w:pgSz w:w="12240" w:h="15840"/>
      <w:pgMar w:top="1440" w:right="1800" w:bottom="1440" w:left="1800" w:header="720"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7D7154" w14:textId="77777777" w:rsidR="00B94BE7" w:rsidRDefault="00B94BE7">
      <w:pPr>
        <w:spacing w:after="0" w:line="240" w:lineRule="auto"/>
      </w:pPr>
      <w:r>
        <w:separator/>
      </w:r>
    </w:p>
  </w:endnote>
  <w:endnote w:type="continuationSeparator" w:id="0">
    <w:p w14:paraId="22C2E823" w14:textId="77777777" w:rsidR="00B94BE7" w:rsidRDefault="00B94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Mincho">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8F84E" w14:textId="77777777" w:rsidR="009717B2" w:rsidRDefault="009717B2">
    <w:pPr>
      <w:pStyle w:val="Footer"/>
    </w:pPr>
    <w:r>
      <w:ptab w:relativeTo="margin" w:alignment="right" w:leader="none"/>
    </w:r>
    <w:r>
      <w:fldChar w:fldCharType="begin"/>
    </w:r>
    <w:r>
      <w:instrText xml:space="preserve"> PAGE </w:instrText>
    </w:r>
    <w:r>
      <w:fldChar w:fldCharType="separate"/>
    </w:r>
    <w:r>
      <w:rPr>
        <w:noProof/>
      </w:rPr>
      <w:t>1</w:t>
    </w:r>
    <w:r>
      <w:rPr>
        <w:noProof/>
      </w:rPr>
      <w:fldChar w:fldCharType="end"/>
    </w:r>
    <w:r>
      <w:t xml:space="preserve"> </w:t>
    </w:r>
    <w:r>
      <w:rPr>
        <w:noProof/>
        <w:lang w:val="en-AU" w:eastAsia="en-AU"/>
      </w:rPr>
      <mc:AlternateContent>
        <mc:Choice Requires="wps">
          <w:drawing>
            <wp:inline distT="0" distB="0" distL="0" distR="0" wp14:anchorId="36F7C648" wp14:editId="5A7E8DCC">
              <wp:extent cx="91440" cy="91440"/>
              <wp:effectExtent l="19050" t="19050" r="22860" b="22860"/>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3880DE41" id="Oval 7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" filled="f" fillcolor="#ff7d26" strokecolor="#fe8637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8D97DE" w14:textId="77777777" w:rsidR="00B94BE7" w:rsidRDefault="00B94BE7">
      <w:pPr>
        <w:spacing w:after="0" w:line="240" w:lineRule="auto"/>
      </w:pPr>
      <w:r>
        <w:separator/>
      </w:r>
    </w:p>
  </w:footnote>
  <w:footnote w:type="continuationSeparator" w:id="0">
    <w:p w14:paraId="6C1AF7AD" w14:textId="77777777" w:rsidR="00B94BE7" w:rsidRDefault="00B94B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EBF83F" w14:textId="20C2B317" w:rsidR="009717B2" w:rsidRPr="00E949A9" w:rsidRDefault="004E6B49">
    <w:pPr>
      <w:pStyle w:val="Header"/>
    </w:pPr>
    <w:r>
      <w:t>QBUS2820</w:t>
    </w:r>
    <w:r w:rsidR="00661975">
      <w:t xml:space="preserve"> </w:t>
    </w:r>
    <w:r w:rsidR="009717B2">
      <w:t>–</w:t>
    </w:r>
    <w:r>
      <w:t xml:space="preserve"> </w:t>
    </w:r>
    <w:r w:rsidR="00661975">
      <w:t>Assignment</w:t>
    </w:r>
    <w:r>
      <w:t xml:space="preserve"> 1</w:t>
    </w:r>
    <w:r w:rsidR="00661975">
      <w:t xml:space="preserve"> </w:t>
    </w:r>
    <w:r w:rsidR="009717B2">
      <w:t>– 490473041</w:t>
    </w:r>
    <w:r w:rsidR="009717B2">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13C41"/>
    <w:multiLevelType w:val="hybridMultilevel"/>
    <w:tmpl w:val="A972EB9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348020D"/>
    <w:multiLevelType w:val="hybridMultilevel"/>
    <w:tmpl w:val="2DD0DF8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1522E6"/>
    <w:multiLevelType w:val="hybridMultilevel"/>
    <w:tmpl w:val="7948263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4" w15:restartNumberingAfterBreak="0">
    <w:nsid w:val="0D4D637F"/>
    <w:multiLevelType w:val="hybridMultilevel"/>
    <w:tmpl w:val="F582445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127702E5"/>
    <w:multiLevelType w:val="hybridMultilevel"/>
    <w:tmpl w:val="C5B06FD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14DF67B3"/>
    <w:multiLevelType w:val="hybridMultilevel"/>
    <w:tmpl w:val="2F24F51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8" w15:restartNumberingAfterBreak="0">
    <w:nsid w:val="19EE6B35"/>
    <w:multiLevelType w:val="hybridMultilevel"/>
    <w:tmpl w:val="0B5ABD0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1A2B1495"/>
    <w:multiLevelType w:val="hybridMultilevel"/>
    <w:tmpl w:val="852458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BE25E7"/>
    <w:multiLevelType w:val="hybridMultilevel"/>
    <w:tmpl w:val="9D904A1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1D5E489B"/>
    <w:multiLevelType w:val="hybridMultilevel"/>
    <w:tmpl w:val="3FC281F0"/>
    <w:lvl w:ilvl="0" w:tplc="82DA6362">
      <w:numFmt w:val="bullet"/>
      <w:lvlText w:val="-"/>
      <w:lvlJc w:val="left"/>
      <w:pPr>
        <w:ind w:left="720" w:hanging="360"/>
      </w:pPr>
      <w:rPr>
        <w:rFonts w:ascii="Century Schoolbook" w:eastAsiaTheme="minorHAnsi" w:hAnsi="Century Schoolbook"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B374B"/>
    <w:multiLevelType w:val="hybridMultilevel"/>
    <w:tmpl w:val="D67AB0E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15:restartNumberingAfterBreak="0">
    <w:nsid w:val="22C62E4C"/>
    <w:multiLevelType w:val="hybridMultilevel"/>
    <w:tmpl w:val="A8C65E6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22CA5ACE"/>
    <w:multiLevelType w:val="hybridMultilevel"/>
    <w:tmpl w:val="9C2853C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276339F5"/>
    <w:multiLevelType w:val="hybridMultilevel"/>
    <w:tmpl w:val="5E0C836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15:restartNumberingAfterBreak="0">
    <w:nsid w:val="280A2ECB"/>
    <w:multiLevelType w:val="hybridMultilevel"/>
    <w:tmpl w:val="C3C60E1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28DF3D45"/>
    <w:multiLevelType w:val="hybridMultilevel"/>
    <w:tmpl w:val="EE1EB0B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B2030"/>
    <w:multiLevelType w:val="hybridMultilevel"/>
    <w:tmpl w:val="71485326"/>
    <w:lvl w:ilvl="0" w:tplc="0409001B">
      <w:start w:val="1"/>
      <w:numFmt w:val="lowerRoman"/>
      <w:lvlText w:val="%1."/>
      <w:lvlJc w:val="right"/>
      <w:pPr>
        <w:ind w:left="775" w:hanging="360"/>
      </w:pPr>
    </w:lvl>
    <w:lvl w:ilvl="1" w:tplc="04090019">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9" w15:restartNumberingAfterBreak="0">
    <w:nsid w:val="353319C6"/>
    <w:multiLevelType w:val="hybridMultilevel"/>
    <w:tmpl w:val="241A701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15:restartNumberingAfterBreak="0">
    <w:nsid w:val="35A00085"/>
    <w:multiLevelType w:val="hybridMultilevel"/>
    <w:tmpl w:val="1FB85D2A"/>
    <w:lvl w:ilvl="0" w:tplc="258A60DA">
      <w:numFmt w:val="bullet"/>
      <w:lvlText w:val="-"/>
      <w:lvlJc w:val="left"/>
      <w:pPr>
        <w:ind w:left="720" w:hanging="360"/>
      </w:pPr>
      <w:rPr>
        <w:rFonts w:ascii="Century Schoolbook" w:eastAsiaTheme="minorHAnsi" w:hAnsi="Century Schoolbook"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6A21ABD"/>
    <w:multiLevelType w:val="hybridMultilevel"/>
    <w:tmpl w:val="0A4C55D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83631F8"/>
    <w:multiLevelType w:val="hybridMultilevel"/>
    <w:tmpl w:val="8DBABF3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3E185E56"/>
    <w:multiLevelType w:val="hybridMultilevel"/>
    <w:tmpl w:val="72F49F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FC1101"/>
    <w:multiLevelType w:val="hybridMultilevel"/>
    <w:tmpl w:val="12E6607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15:restartNumberingAfterBreak="0">
    <w:nsid w:val="3FB7088E"/>
    <w:multiLevelType w:val="hybridMultilevel"/>
    <w:tmpl w:val="C7AA77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13624C"/>
    <w:multiLevelType w:val="hybridMultilevel"/>
    <w:tmpl w:val="AB52F10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43D21A73"/>
    <w:multiLevelType w:val="hybridMultilevel"/>
    <w:tmpl w:val="D72A27A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15:restartNumberingAfterBreak="0">
    <w:nsid w:val="4787393E"/>
    <w:multiLevelType w:val="hybridMultilevel"/>
    <w:tmpl w:val="5F0E074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92A190F"/>
    <w:multiLevelType w:val="hybridMultilevel"/>
    <w:tmpl w:val="F0AC94C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0" w15:restartNumberingAfterBreak="0">
    <w:nsid w:val="4ADF0666"/>
    <w:multiLevelType w:val="hybridMultilevel"/>
    <w:tmpl w:val="695C52C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1" w15:restartNumberingAfterBreak="0">
    <w:nsid w:val="52C75CBC"/>
    <w:multiLevelType w:val="hybridMultilevel"/>
    <w:tmpl w:val="E61C57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ED1A19"/>
    <w:multiLevelType w:val="hybridMultilevel"/>
    <w:tmpl w:val="EC3C783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15:restartNumberingAfterBreak="0">
    <w:nsid w:val="5652524D"/>
    <w:multiLevelType w:val="hybridMultilevel"/>
    <w:tmpl w:val="57A0E9A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4" w15:restartNumberingAfterBreak="0">
    <w:nsid w:val="5DB826C5"/>
    <w:multiLevelType w:val="hybridMultilevel"/>
    <w:tmpl w:val="FF46A9A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5" w15:restartNumberingAfterBreak="0">
    <w:nsid w:val="60AC698A"/>
    <w:multiLevelType w:val="hybridMultilevel"/>
    <w:tmpl w:val="D81E89CA"/>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6" w15:restartNumberingAfterBreak="0">
    <w:nsid w:val="616D5B6A"/>
    <w:multiLevelType w:val="hybridMultilevel"/>
    <w:tmpl w:val="909AF35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15:restartNumberingAfterBreak="0">
    <w:nsid w:val="63494550"/>
    <w:multiLevelType w:val="hybridMultilevel"/>
    <w:tmpl w:val="A5EAB4B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8" w15:restartNumberingAfterBreak="0">
    <w:nsid w:val="655071B4"/>
    <w:multiLevelType w:val="hybridMultilevel"/>
    <w:tmpl w:val="961663B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9" w15:restartNumberingAfterBreak="0">
    <w:nsid w:val="69B34CB8"/>
    <w:multiLevelType w:val="hybridMultilevel"/>
    <w:tmpl w:val="4D3A01E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0" w15:restartNumberingAfterBreak="0">
    <w:nsid w:val="6AB45532"/>
    <w:multiLevelType w:val="hybridMultilevel"/>
    <w:tmpl w:val="D4C63D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0142CB"/>
    <w:multiLevelType w:val="hybridMultilevel"/>
    <w:tmpl w:val="705270B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2" w15:restartNumberingAfterBreak="0">
    <w:nsid w:val="6C6C3E94"/>
    <w:multiLevelType w:val="hybridMultilevel"/>
    <w:tmpl w:val="0E6E022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3" w15:restartNumberingAfterBreak="0">
    <w:nsid w:val="6D911273"/>
    <w:multiLevelType w:val="hybridMultilevel"/>
    <w:tmpl w:val="CCD838C8"/>
    <w:lvl w:ilvl="0" w:tplc="5644D30A">
      <w:numFmt w:val="bullet"/>
      <w:lvlText w:val="-"/>
      <w:lvlJc w:val="left"/>
      <w:pPr>
        <w:ind w:left="720" w:hanging="360"/>
      </w:pPr>
      <w:rPr>
        <w:rFonts w:ascii="Century Schoolbook" w:eastAsiaTheme="minorHAnsi" w:hAnsi="Century Schoolbook"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1A81CA1"/>
    <w:multiLevelType w:val="hybridMultilevel"/>
    <w:tmpl w:val="23FA93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3746F20"/>
    <w:multiLevelType w:val="hybridMultilevel"/>
    <w:tmpl w:val="EDAC67D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6" w15:restartNumberingAfterBreak="0">
    <w:nsid w:val="75993A8B"/>
    <w:multiLevelType w:val="hybridMultilevel"/>
    <w:tmpl w:val="B942A91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7" w15:restartNumberingAfterBreak="0">
    <w:nsid w:val="7B1763A4"/>
    <w:multiLevelType w:val="hybridMultilevel"/>
    <w:tmpl w:val="4B5C5ED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8" w15:restartNumberingAfterBreak="0">
    <w:nsid w:val="7BED022A"/>
    <w:multiLevelType w:val="hybridMultilevel"/>
    <w:tmpl w:val="5B4C01A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9" w15:restartNumberingAfterBreak="0">
    <w:nsid w:val="7E816CAF"/>
    <w:multiLevelType w:val="hybridMultilevel"/>
    <w:tmpl w:val="8E1AE2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39"/>
  </w:num>
  <w:num w:numId="4">
    <w:abstractNumId w:val="33"/>
  </w:num>
  <w:num w:numId="5">
    <w:abstractNumId w:val="14"/>
  </w:num>
  <w:num w:numId="6">
    <w:abstractNumId w:val="4"/>
  </w:num>
  <w:num w:numId="7">
    <w:abstractNumId w:val="17"/>
  </w:num>
  <w:num w:numId="8">
    <w:abstractNumId w:val="13"/>
  </w:num>
  <w:num w:numId="9">
    <w:abstractNumId w:val="15"/>
  </w:num>
  <w:num w:numId="10">
    <w:abstractNumId w:val="35"/>
  </w:num>
  <w:num w:numId="11">
    <w:abstractNumId w:val="6"/>
  </w:num>
  <w:num w:numId="12">
    <w:abstractNumId w:val="21"/>
  </w:num>
  <w:num w:numId="13">
    <w:abstractNumId w:val="32"/>
  </w:num>
  <w:num w:numId="14">
    <w:abstractNumId w:val="45"/>
  </w:num>
  <w:num w:numId="15">
    <w:abstractNumId w:val="2"/>
  </w:num>
  <w:num w:numId="16">
    <w:abstractNumId w:val="30"/>
  </w:num>
  <w:num w:numId="17">
    <w:abstractNumId w:val="27"/>
  </w:num>
  <w:num w:numId="18">
    <w:abstractNumId w:val="48"/>
  </w:num>
  <w:num w:numId="19">
    <w:abstractNumId w:val="8"/>
  </w:num>
  <w:num w:numId="20">
    <w:abstractNumId w:val="38"/>
  </w:num>
  <w:num w:numId="21">
    <w:abstractNumId w:val="22"/>
  </w:num>
  <w:num w:numId="22">
    <w:abstractNumId w:val="19"/>
  </w:num>
  <w:num w:numId="23">
    <w:abstractNumId w:val="16"/>
  </w:num>
  <w:num w:numId="24">
    <w:abstractNumId w:val="10"/>
  </w:num>
  <w:num w:numId="25">
    <w:abstractNumId w:val="46"/>
  </w:num>
  <w:num w:numId="26">
    <w:abstractNumId w:val="41"/>
  </w:num>
  <w:num w:numId="27">
    <w:abstractNumId w:val="29"/>
  </w:num>
  <w:num w:numId="28">
    <w:abstractNumId w:val="26"/>
  </w:num>
  <w:num w:numId="29">
    <w:abstractNumId w:val="0"/>
  </w:num>
  <w:num w:numId="30">
    <w:abstractNumId w:val="24"/>
  </w:num>
  <w:num w:numId="31">
    <w:abstractNumId w:val="47"/>
  </w:num>
  <w:num w:numId="32">
    <w:abstractNumId w:val="12"/>
  </w:num>
  <w:num w:numId="33">
    <w:abstractNumId w:val="36"/>
  </w:num>
  <w:num w:numId="34">
    <w:abstractNumId w:val="37"/>
  </w:num>
  <w:num w:numId="35">
    <w:abstractNumId w:val="5"/>
  </w:num>
  <w:num w:numId="36">
    <w:abstractNumId w:val="34"/>
  </w:num>
  <w:num w:numId="37">
    <w:abstractNumId w:val="42"/>
  </w:num>
  <w:num w:numId="38">
    <w:abstractNumId w:val="43"/>
  </w:num>
  <w:num w:numId="39">
    <w:abstractNumId w:val="20"/>
  </w:num>
  <w:num w:numId="40">
    <w:abstractNumId w:val="9"/>
  </w:num>
  <w:num w:numId="41">
    <w:abstractNumId w:val="40"/>
  </w:num>
  <w:num w:numId="42">
    <w:abstractNumId w:val="49"/>
  </w:num>
  <w:num w:numId="43">
    <w:abstractNumId w:val="1"/>
  </w:num>
  <w:num w:numId="44">
    <w:abstractNumId w:val="28"/>
  </w:num>
  <w:num w:numId="45">
    <w:abstractNumId w:val="31"/>
  </w:num>
  <w:num w:numId="46">
    <w:abstractNumId w:val="11"/>
  </w:num>
  <w:num w:numId="47">
    <w:abstractNumId w:val="18"/>
  </w:num>
  <w:num w:numId="48">
    <w:abstractNumId w:val="44"/>
  </w:num>
  <w:num w:numId="49">
    <w:abstractNumId w:val="25"/>
  </w:num>
  <w:num w:numId="50">
    <w:abstractNumId w:val="2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5729"/>
    <w:rsid w:val="0000435D"/>
    <w:rsid w:val="000043F0"/>
    <w:rsid w:val="00005F97"/>
    <w:rsid w:val="00006488"/>
    <w:rsid w:val="000064B5"/>
    <w:rsid w:val="00010A3D"/>
    <w:rsid w:val="000170F0"/>
    <w:rsid w:val="00020018"/>
    <w:rsid w:val="00021335"/>
    <w:rsid w:val="00026070"/>
    <w:rsid w:val="000324AF"/>
    <w:rsid w:val="00033520"/>
    <w:rsid w:val="000357FB"/>
    <w:rsid w:val="00036570"/>
    <w:rsid w:val="0004202D"/>
    <w:rsid w:val="0004263C"/>
    <w:rsid w:val="0004345E"/>
    <w:rsid w:val="000442C3"/>
    <w:rsid w:val="00045333"/>
    <w:rsid w:val="00054F78"/>
    <w:rsid w:val="0005694F"/>
    <w:rsid w:val="00061658"/>
    <w:rsid w:val="0006291C"/>
    <w:rsid w:val="000641F7"/>
    <w:rsid w:val="000648F9"/>
    <w:rsid w:val="00067AAF"/>
    <w:rsid w:val="00070D17"/>
    <w:rsid w:val="00072B87"/>
    <w:rsid w:val="000745BD"/>
    <w:rsid w:val="000757E2"/>
    <w:rsid w:val="00075FEB"/>
    <w:rsid w:val="0007731E"/>
    <w:rsid w:val="00081911"/>
    <w:rsid w:val="0008559A"/>
    <w:rsid w:val="00094B06"/>
    <w:rsid w:val="00095539"/>
    <w:rsid w:val="0009583F"/>
    <w:rsid w:val="000A05ED"/>
    <w:rsid w:val="000A174B"/>
    <w:rsid w:val="000A3030"/>
    <w:rsid w:val="000A638D"/>
    <w:rsid w:val="000B52F7"/>
    <w:rsid w:val="000C1EFB"/>
    <w:rsid w:val="000C283D"/>
    <w:rsid w:val="000C343C"/>
    <w:rsid w:val="000C48FD"/>
    <w:rsid w:val="000C5C02"/>
    <w:rsid w:val="000C68E5"/>
    <w:rsid w:val="000D3CA8"/>
    <w:rsid w:val="000D4DBA"/>
    <w:rsid w:val="000D6291"/>
    <w:rsid w:val="000D7170"/>
    <w:rsid w:val="000D7B31"/>
    <w:rsid w:val="000E21F9"/>
    <w:rsid w:val="000E2B85"/>
    <w:rsid w:val="000E3158"/>
    <w:rsid w:val="000E38A0"/>
    <w:rsid w:val="000E4262"/>
    <w:rsid w:val="000E4370"/>
    <w:rsid w:val="000E5C66"/>
    <w:rsid w:val="000E6587"/>
    <w:rsid w:val="000E7CFD"/>
    <w:rsid w:val="000F2761"/>
    <w:rsid w:val="000F53E8"/>
    <w:rsid w:val="00100DC9"/>
    <w:rsid w:val="00102B4C"/>
    <w:rsid w:val="00104610"/>
    <w:rsid w:val="001067AF"/>
    <w:rsid w:val="001068CF"/>
    <w:rsid w:val="00107D30"/>
    <w:rsid w:val="00110DE9"/>
    <w:rsid w:val="001117ED"/>
    <w:rsid w:val="001142C5"/>
    <w:rsid w:val="001148C3"/>
    <w:rsid w:val="00120595"/>
    <w:rsid w:val="00122A81"/>
    <w:rsid w:val="00123D48"/>
    <w:rsid w:val="001258FF"/>
    <w:rsid w:val="0014082D"/>
    <w:rsid w:val="00146E1D"/>
    <w:rsid w:val="00151D9C"/>
    <w:rsid w:val="0015396F"/>
    <w:rsid w:val="00170981"/>
    <w:rsid w:val="00171B4B"/>
    <w:rsid w:val="0017261F"/>
    <w:rsid w:val="0017326B"/>
    <w:rsid w:val="001812DA"/>
    <w:rsid w:val="001840F8"/>
    <w:rsid w:val="001841D1"/>
    <w:rsid w:val="0018716B"/>
    <w:rsid w:val="00196BE7"/>
    <w:rsid w:val="001A0D31"/>
    <w:rsid w:val="001A136F"/>
    <w:rsid w:val="001A2F7B"/>
    <w:rsid w:val="001A724B"/>
    <w:rsid w:val="001B0601"/>
    <w:rsid w:val="001B36A2"/>
    <w:rsid w:val="001B41B3"/>
    <w:rsid w:val="001C0320"/>
    <w:rsid w:val="001C1BE6"/>
    <w:rsid w:val="001C2B4A"/>
    <w:rsid w:val="001C4AA1"/>
    <w:rsid w:val="001C5E4F"/>
    <w:rsid w:val="001C60D4"/>
    <w:rsid w:val="001D0113"/>
    <w:rsid w:val="001D13BF"/>
    <w:rsid w:val="001D5E0F"/>
    <w:rsid w:val="001D5FC0"/>
    <w:rsid w:val="001E075F"/>
    <w:rsid w:val="001F13A3"/>
    <w:rsid w:val="001F2011"/>
    <w:rsid w:val="001F3F1D"/>
    <w:rsid w:val="00200709"/>
    <w:rsid w:val="002009F1"/>
    <w:rsid w:val="0020558D"/>
    <w:rsid w:val="002075C5"/>
    <w:rsid w:val="0021212D"/>
    <w:rsid w:val="00213451"/>
    <w:rsid w:val="002150CC"/>
    <w:rsid w:val="00217590"/>
    <w:rsid w:val="00224650"/>
    <w:rsid w:val="002526B6"/>
    <w:rsid w:val="00253AEA"/>
    <w:rsid w:val="00254B4B"/>
    <w:rsid w:val="00261982"/>
    <w:rsid w:val="00262787"/>
    <w:rsid w:val="00262F5B"/>
    <w:rsid w:val="002636E1"/>
    <w:rsid w:val="002670E7"/>
    <w:rsid w:val="002723C5"/>
    <w:rsid w:val="002746C7"/>
    <w:rsid w:val="002760F8"/>
    <w:rsid w:val="002764C7"/>
    <w:rsid w:val="00283001"/>
    <w:rsid w:val="00295AE1"/>
    <w:rsid w:val="00296A4E"/>
    <w:rsid w:val="002A5DE8"/>
    <w:rsid w:val="002A6490"/>
    <w:rsid w:val="002A7F22"/>
    <w:rsid w:val="002B2201"/>
    <w:rsid w:val="002B455C"/>
    <w:rsid w:val="002C081B"/>
    <w:rsid w:val="002C103C"/>
    <w:rsid w:val="002C2238"/>
    <w:rsid w:val="002C3EAD"/>
    <w:rsid w:val="002C7FC7"/>
    <w:rsid w:val="002D69F9"/>
    <w:rsid w:val="002E21B1"/>
    <w:rsid w:val="002E552C"/>
    <w:rsid w:val="002E5A90"/>
    <w:rsid w:val="002E7837"/>
    <w:rsid w:val="002F05B0"/>
    <w:rsid w:val="002F348C"/>
    <w:rsid w:val="002F6A4C"/>
    <w:rsid w:val="002F72D8"/>
    <w:rsid w:val="00302D41"/>
    <w:rsid w:val="00311C05"/>
    <w:rsid w:val="00313389"/>
    <w:rsid w:val="00320DD9"/>
    <w:rsid w:val="00321037"/>
    <w:rsid w:val="00321C2E"/>
    <w:rsid w:val="00323783"/>
    <w:rsid w:val="003267AC"/>
    <w:rsid w:val="0033158C"/>
    <w:rsid w:val="00333990"/>
    <w:rsid w:val="003363D7"/>
    <w:rsid w:val="00336848"/>
    <w:rsid w:val="00340054"/>
    <w:rsid w:val="0035053A"/>
    <w:rsid w:val="00350AF1"/>
    <w:rsid w:val="00352024"/>
    <w:rsid w:val="00365D19"/>
    <w:rsid w:val="00370067"/>
    <w:rsid w:val="0038444D"/>
    <w:rsid w:val="0038694F"/>
    <w:rsid w:val="0038794A"/>
    <w:rsid w:val="003911C1"/>
    <w:rsid w:val="0039137E"/>
    <w:rsid w:val="00392D3F"/>
    <w:rsid w:val="003A2B76"/>
    <w:rsid w:val="003B15CA"/>
    <w:rsid w:val="003B3979"/>
    <w:rsid w:val="003B4CAB"/>
    <w:rsid w:val="003C20C7"/>
    <w:rsid w:val="003C5D48"/>
    <w:rsid w:val="003D1DCF"/>
    <w:rsid w:val="003D28BE"/>
    <w:rsid w:val="003D4B85"/>
    <w:rsid w:val="003D4CA1"/>
    <w:rsid w:val="003E11F7"/>
    <w:rsid w:val="003E1D09"/>
    <w:rsid w:val="003E2F47"/>
    <w:rsid w:val="003E31BA"/>
    <w:rsid w:val="003E7DE7"/>
    <w:rsid w:val="003E7F24"/>
    <w:rsid w:val="003F0C71"/>
    <w:rsid w:val="003F23F0"/>
    <w:rsid w:val="003F3C12"/>
    <w:rsid w:val="003F4D25"/>
    <w:rsid w:val="003F75D8"/>
    <w:rsid w:val="00401F7D"/>
    <w:rsid w:val="00402D42"/>
    <w:rsid w:val="00402FB3"/>
    <w:rsid w:val="004043C1"/>
    <w:rsid w:val="004055E4"/>
    <w:rsid w:val="0041487D"/>
    <w:rsid w:val="00414E07"/>
    <w:rsid w:val="00415CAE"/>
    <w:rsid w:val="0041660F"/>
    <w:rsid w:val="00420F47"/>
    <w:rsid w:val="0042141A"/>
    <w:rsid w:val="00422544"/>
    <w:rsid w:val="00424B18"/>
    <w:rsid w:val="00425BB6"/>
    <w:rsid w:val="00430358"/>
    <w:rsid w:val="0043305D"/>
    <w:rsid w:val="00434EE3"/>
    <w:rsid w:val="00441A33"/>
    <w:rsid w:val="004427B0"/>
    <w:rsid w:val="00446671"/>
    <w:rsid w:val="0044673C"/>
    <w:rsid w:val="004535BA"/>
    <w:rsid w:val="004548FC"/>
    <w:rsid w:val="00455ED4"/>
    <w:rsid w:val="0045660C"/>
    <w:rsid w:val="00457EEA"/>
    <w:rsid w:val="00461336"/>
    <w:rsid w:val="00463F5B"/>
    <w:rsid w:val="0046423B"/>
    <w:rsid w:val="0046610F"/>
    <w:rsid w:val="00473C29"/>
    <w:rsid w:val="004921A7"/>
    <w:rsid w:val="00493398"/>
    <w:rsid w:val="0049611C"/>
    <w:rsid w:val="00496F0D"/>
    <w:rsid w:val="00497B0C"/>
    <w:rsid w:val="004A4B35"/>
    <w:rsid w:val="004A4F02"/>
    <w:rsid w:val="004B61B8"/>
    <w:rsid w:val="004C0584"/>
    <w:rsid w:val="004C142F"/>
    <w:rsid w:val="004C1BDD"/>
    <w:rsid w:val="004C21E4"/>
    <w:rsid w:val="004C55EC"/>
    <w:rsid w:val="004D34CC"/>
    <w:rsid w:val="004D7C7B"/>
    <w:rsid w:val="004E0548"/>
    <w:rsid w:val="004E0C69"/>
    <w:rsid w:val="004E2E15"/>
    <w:rsid w:val="004E3379"/>
    <w:rsid w:val="004E6B49"/>
    <w:rsid w:val="004E7E1D"/>
    <w:rsid w:val="004F56C2"/>
    <w:rsid w:val="004F5800"/>
    <w:rsid w:val="00500CC5"/>
    <w:rsid w:val="00500E6E"/>
    <w:rsid w:val="00501631"/>
    <w:rsid w:val="00502565"/>
    <w:rsid w:val="00503A1D"/>
    <w:rsid w:val="00503CE3"/>
    <w:rsid w:val="00506C8F"/>
    <w:rsid w:val="00511975"/>
    <w:rsid w:val="005151F6"/>
    <w:rsid w:val="00520AC8"/>
    <w:rsid w:val="00522D0D"/>
    <w:rsid w:val="00525E6B"/>
    <w:rsid w:val="0052613E"/>
    <w:rsid w:val="005301C8"/>
    <w:rsid w:val="005348FC"/>
    <w:rsid w:val="00536447"/>
    <w:rsid w:val="005374D0"/>
    <w:rsid w:val="00543494"/>
    <w:rsid w:val="0054787A"/>
    <w:rsid w:val="00547A52"/>
    <w:rsid w:val="00551161"/>
    <w:rsid w:val="005515F4"/>
    <w:rsid w:val="005547CD"/>
    <w:rsid w:val="0055575A"/>
    <w:rsid w:val="005564AA"/>
    <w:rsid w:val="00556BAF"/>
    <w:rsid w:val="005578ED"/>
    <w:rsid w:val="00560AD4"/>
    <w:rsid w:val="00560E8E"/>
    <w:rsid w:val="00570CC5"/>
    <w:rsid w:val="00577181"/>
    <w:rsid w:val="00580841"/>
    <w:rsid w:val="00582A8F"/>
    <w:rsid w:val="00590648"/>
    <w:rsid w:val="00592D9F"/>
    <w:rsid w:val="005962D5"/>
    <w:rsid w:val="00597264"/>
    <w:rsid w:val="00597670"/>
    <w:rsid w:val="005A01AF"/>
    <w:rsid w:val="005A2DD4"/>
    <w:rsid w:val="005A4C20"/>
    <w:rsid w:val="005A5C45"/>
    <w:rsid w:val="005B0014"/>
    <w:rsid w:val="005B6AA6"/>
    <w:rsid w:val="005B6F92"/>
    <w:rsid w:val="005C2373"/>
    <w:rsid w:val="005C28C5"/>
    <w:rsid w:val="005C4658"/>
    <w:rsid w:val="005C4BAF"/>
    <w:rsid w:val="005C748C"/>
    <w:rsid w:val="005D276A"/>
    <w:rsid w:val="005E0492"/>
    <w:rsid w:val="005E12CE"/>
    <w:rsid w:val="005E30CB"/>
    <w:rsid w:val="005E34FD"/>
    <w:rsid w:val="005E50F9"/>
    <w:rsid w:val="005E769C"/>
    <w:rsid w:val="005E7D53"/>
    <w:rsid w:val="005F0A51"/>
    <w:rsid w:val="005F0B1D"/>
    <w:rsid w:val="005F604E"/>
    <w:rsid w:val="005F710D"/>
    <w:rsid w:val="005F71EB"/>
    <w:rsid w:val="005F7939"/>
    <w:rsid w:val="006001E7"/>
    <w:rsid w:val="0060264A"/>
    <w:rsid w:val="00603CD8"/>
    <w:rsid w:val="00605231"/>
    <w:rsid w:val="00610601"/>
    <w:rsid w:val="00610C60"/>
    <w:rsid w:val="006114C0"/>
    <w:rsid w:val="00611881"/>
    <w:rsid w:val="006127D2"/>
    <w:rsid w:val="00613ED0"/>
    <w:rsid w:val="00620D79"/>
    <w:rsid w:val="006227FA"/>
    <w:rsid w:val="00622A6C"/>
    <w:rsid w:val="00626226"/>
    <w:rsid w:val="006364E7"/>
    <w:rsid w:val="00636BEC"/>
    <w:rsid w:val="00641FFE"/>
    <w:rsid w:val="00642EC3"/>
    <w:rsid w:val="006471AE"/>
    <w:rsid w:val="006555FD"/>
    <w:rsid w:val="00656768"/>
    <w:rsid w:val="00656795"/>
    <w:rsid w:val="00657A53"/>
    <w:rsid w:val="00661975"/>
    <w:rsid w:val="00665C26"/>
    <w:rsid w:val="00667E10"/>
    <w:rsid w:val="00675AA3"/>
    <w:rsid w:val="00676173"/>
    <w:rsid w:val="00684743"/>
    <w:rsid w:val="00685438"/>
    <w:rsid w:val="006862A3"/>
    <w:rsid w:val="00686550"/>
    <w:rsid w:val="006867E3"/>
    <w:rsid w:val="0068725E"/>
    <w:rsid w:val="00691556"/>
    <w:rsid w:val="0069524E"/>
    <w:rsid w:val="00696C44"/>
    <w:rsid w:val="006A146C"/>
    <w:rsid w:val="006A38AE"/>
    <w:rsid w:val="006A4C55"/>
    <w:rsid w:val="006A6D9F"/>
    <w:rsid w:val="006B09A4"/>
    <w:rsid w:val="006B1C42"/>
    <w:rsid w:val="006B2233"/>
    <w:rsid w:val="006B7A3D"/>
    <w:rsid w:val="006C3A14"/>
    <w:rsid w:val="006D3373"/>
    <w:rsid w:val="006D34AD"/>
    <w:rsid w:val="006D493D"/>
    <w:rsid w:val="006D4D1B"/>
    <w:rsid w:val="006E0D9E"/>
    <w:rsid w:val="006E0DBF"/>
    <w:rsid w:val="006E1E4E"/>
    <w:rsid w:val="006E7CD9"/>
    <w:rsid w:val="006F680E"/>
    <w:rsid w:val="006F69CA"/>
    <w:rsid w:val="006F712A"/>
    <w:rsid w:val="007028D8"/>
    <w:rsid w:val="00702C69"/>
    <w:rsid w:val="00702EDA"/>
    <w:rsid w:val="0071263C"/>
    <w:rsid w:val="0071362D"/>
    <w:rsid w:val="0071437B"/>
    <w:rsid w:val="00714D8F"/>
    <w:rsid w:val="0071543E"/>
    <w:rsid w:val="00716284"/>
    <w:rsid w:val="00716AA0"/>
    <w:rsid w:val="00720209"/>
    <w:rsid w:val="00721503"/>
    <w:rsid w:val="00723997"/>
    <w:rsid w:val="00725A17"/>
    <w:rsid w:val="00725A54"/>
    <w:rsid w:val="0073306E"/>
    <w:rsid w:val="00733314"/>
    <w:rsid w:val="0073463C"/>
    <w:rsid w:val="00736EE6"/>
    <w:rsid w:val="007428F6"/>
    <w:rsid w:val="007435B2"/>
    <w:rsid w:val="00743D6E"/>
    <w:rsid w:val="00744A3F"/>
    <w:rsid w:val="00747CE0"/>
    <w:rsid w:val="00752A48"/>
    <w:rsid w:val="007558DF"/>
    <w:rsid w:val="007564F3"/>
    <w:rsid w:val="00756786"/>
    <w:rsid w:val="00757955"/>
    <w:rsid w:val="007719E8"/>
    <w:rsid w:val="007721B0"/>
    <w:rsid w:val="00780771"/>
    <w:rsid w:val="007838F8"/>
    <w:rsid w:val="00783D47"/>
    <w:rsid w:val="0078490F"/>
    <w:rsid w:val="00786A01"/>
    <w:rsid w:val="00793634"/>
    <w:rsid w:val="00796DCD"/>
    <w:rsid w:val="007A464B"/>
    <w:rsid w:val="007A579F"/>
    <w:rsid w:val="007A74BA"/>
    <w:rsid w:val="007B5581"/>
    <w:rsid w:val="007B7B62"/>
    <w:rsid w:val="007C014F"/>
    <w:rsid w:val="007C1B1B"/>
    <w:rsid w:val="007C1C85"/>
    <w:rsid w:val="007C365D"/>
    <w:rsid w:val="007D1003"/>
    <w:rsid w:val="007D1747"/>
    <w:rsid w:val="007D72FC"/>
    <w:rsid w:val="007E1BF7"/>
    <w:rsid w:val="007F2304"/>
    <w:rsid w:val="007F3C43"/>
    <w:rsid w:val="007F409F"/>
    <w:rsid w:val="007F4932"/>
    <w:rsid w:val="007F58AF"/>
    <w:rsid w:val="007F61A8"/>
    <w:rsid w:val="00803855"/>
    <w:rsid w:val="008042F3"/>
    <w:rsid w:val="00805FC7"/>
    <w:rsid w:val="008076F8"/>
    <w:rsid w:val="008102C2"/>
    <w:rsid w:val="00812A1C"/>
    <w:rsid w:val="008133FA"/>
    <w:rsid w:val="00815FD0"/>
    <w:rsid w:val="00817F22"/>
    <w:rsid w:val="00822BAE"/>
    <w:rsid w:val="0082314F"/>
    <w:rsid w:val="00830A41"/>
    <w:rsid w:val="008310D7"/>
    <w:rsid w:val="008342E2"/>
    <w:rsid w:val="00834C10"/>
    <w:rsid w:val="0084221F"/>
    <w:rsid w:val="008461E1"/>
    <w:rsid w:val="00847B7B"/>
    <w:rsid w:val="00852CD4"/>
    <w:rsid w:val="00857FAD"/>
    <w:rsid w:val="0086018B"/>
    <w:rsid w:val="00861D87"/>
    <w:rsid w:val="00863D30"/>
    <w:rsid w:val="00865FEC"/>
    <w:rsid w:val="00866DE1"/>
    <w:rsid w:val="00877CDF"/>
    <w:rsid w:val="00882CFC"/>
    <w:rsid w:val="00885088"/>
    <w:rsid w:val="008869E6"/>
    <w:rsid w:val="008A54B4"/>
    <w:rsid w:val="008B0DED"/>
    <w:rsid w:val="008B28C5"/>
    <w:rsid w:val="008B5719"/>
    <w:rsid w:val="008C1BD6"/>
    <w:rsid w:val="008C21A0"/>
    <w:rsid w:val="008C5544"/>
    <w:rsid w:val="008D0561"/>
    <w:rsid w:val="008D0860"/>
    <w:rsid w:val="008D41E0"/>
    <w:rsid w:val="008D46B6"/>
    <w:rsid w:val="008E138D"/>
    <w:rsid w:val="008E2FA5"/>
    <w:rsid w:val="008E30EB"/>
    <w:rsid w:val="008E6CBE"/>
    <w:rsid w:val="008E75D7"/>
    <w:rsid w:val="008F07F1"/>
    <w:rsid w:val="008F172A"/>
    <w:rsid w:val="008F41CD"/>
    <w:rsid w:val="008F47B7"/>
    <w:rsid w:val="008F5408"/>
    <w:rsid w:val="00902884"/>
    <w:rsid w:val="00907EDF"/>
    <w:rsid w:val="009125F5"/>
    <w:rsid w:val="009128F9"/>
    <w:rsid w:val="00912E71"/>
    <w:rsid w:val="0091661F"/>
    <w:rsid w:val="00916F9D"/>
    <w:rsid w:val="00920FE9"/>
    <w:rsid w:val="00932A1C"/>
    <w:rsid w:val="00936D79"/>
    <w:rsid w:val="00940CD8"/>
    <w:rsid w:val="009431DF"/>
    <w:rsid w:val="00946A71"/>
    <w:rsid w:val="009477BC"/>
    <w:rsid w:val="00953051"/>
    <w:rsid w:val="00964988"/>
    <w:rsid w:val="00965675"/>
    <w:rsid w:val="00966180"/>
    <w:rsid w:val="00966192"/>
    <w:rsid w:val="0096703F"/>
    <w:rsid w:val="009670CC"/>
    <w:rsid w:val="00970481"/>
    <w:rsid w:val="00971050"/>
    <w:rsid w:val="009710AF"/>
    <w:rsid w:val="00971351"/>
    <w:rsid w:val="009717B2"/>
    <w:rsid w:val="00973CF2"/>
    <w:rsid w:val="009800D4"/>
    <w:rsid w:val="00991617"/>
    <w:rsid w:val="00994314"/>
    <w:rsid w:val="00997A0C"/>
    <w:rsid w:val="009A0E11"/>
    <w:rsid w:val="009A4BF5"/>
    <w:rsid w:val="009A4F65"/>
    <w:rsid w:val="009B01E8"/>
    <w:rsid w:val="009B05F3"/>
    <w:rsid w:val="009B1A54"/>
    <w:rsid w:val="009B221F"/>
    <w:rsid w:val="009B65AE"/>
    <w:rsid w:val="009B7F39"/>
    <w:rsid w:val="009C1C0B"/>
    <w:rsid w:val="009C5D77"/>
    <w:rsid w:val="009D1D73"/>
    <w:rsid w:val="009D22F6"/>
    <w:rsid w:val="009D2C82"/>
    <w:rsid w:val="009E0498"/>
    <w:rsid w:val="009E0F96"/>
    <w:rsid w:val="009E5256"/>
    <w:rsid w:val="009F22EB"/>
    <w:rsid w:val="009F2A4E"/>
    <w:rsid w:val="009F39AB"/>
    <w:rsid w:val="009F490D"/>
    <w:rsid w:val="009F5AD7"/>
    <w:rsid w:val="009F65F1"/>
    <w:rsid w:val="009F6D8A"/>
    <w:rsid w:val="00A01082"/>
    <w:rsid w:val="00A01396"/>
    <w:rsid w:val="00A04C52"/>
    <w:rsid w:val="00A072A8"/>
    <w:rsid w:val="00A13D6C"/>
    <w:rsid w:val="00A150AA"/>
    <w:rsid w:val="00A166D8"/>
    <w:rsid w:val="00A17DB5"/>
    <w:rsid w:val="00A20297"/>
    <w:rsid w:val="00A20536"/>
    <w:rsid w:val="00A21637"/>
    <w:rsid w:val="00A21EB0"/>
    <w:rsid w:val="00A22D85"/>
    <w:rsid w:val="00A2399B"/>
    <w:rsid w:val="00A24919"/>
    <w:rsid w:val="00A24C4D"/>
    <w:rsid w:val="00A3360A"/>
    <w:rsid w:val="00A35279"/>
    <w:rsid w:val="00A434F8"/>
    <w:rsid w:val="00A539B8"/>
    <w:rsid w:val="00A57DD9"/>
    <w:rsid w:val="00A649F2"/>
    <w:rsid w:val="00A66D39"/>
    <w:rsid w:val="00A71C15"/>
    <w:rsid w:val="00A77D20"/>
    <w:rsid w:val="00A81182"/>
    <w:rsid w:val="00A8126B"/>
    <w:rsid w:val="00A81C17"/>
    <w:rsid w:val="00A92847"/>
    <w:rsid w:val="00A94789"/>
    <w:rsid w:val="00A955D1"/>
    <w:rsid w:val="00A96E1F"/>
    <w:rsid w:val="00A979C0"/>
    <w:rsid w:val="00A97A1D"/>
    <w:rsid w:val="00AA2321"/>
    <w:rsid w:val="00AA7DB8"/>
    <w:rsid w:val="00AB1C6A"/>
    <w:rsid w:val="00AB1E50"/>
    <w:rsid w:val="00AB3617"/>
    <w:rsid w:val="00AB4D7D"/>
    <w:rsid w:val="00AB5524"/>
    <w:rsid w:val="00AB7849"/>
    <w:rsid w:val="00AC3906"/>
    <w:rsid w:val="00AC68C4"/>
    <w:rsid w:val="00AC7795"/>
    <w:rsid w:val="00AD1590"/>
    <w:rsid w:val="00AD1A12"/>
    <w:rsid w:val="00AD2E4E"/>
    <w:rsid w:val="00AD4222"/>
    <w:rsid w:val="00AD568F"/>
    <w:rsid w:val="00AD6B0F"/>
    <w:rsid w:val="00AD6F21"/>
    <w:rsid w:val="00AD7437"/>
    <w:rsid w:val="00AE626C"/>
    <w:rsid w:val="00AE78AE"/>
    <w:rsid w:val="00AF0CE0"/>
    <w:rsid w:val="00AF0EFE"/>
    <w:rsid w:val="00AF5806"/>
    <w:rsid w:val="00B022BC"/>
    <w:rsid w:val="00B05B4D"/>
    <w:rsid w:val="00B07902"/>
    <w:rsid w:val="00B07BAF"/>
    <w:rsid w:val="00B108D7"/>
    <w:rsid w:val="00B13CD8"/>
    <w:rsid w:val="00B21256"/>
    <w:rsid w:val="00B21BE7"/>
    <w:rsid w:val="00B22708"/>
    <w:rsid w:val="00B24527"/>
    <w:rsid w:val="00B25047"/>
    <w:rsid w:val="00B25800"/>
    <w:rsid w:val="00B26F37"/>
    <w:rsid w:val="00B31EFD"/>
    <w:rsid w:val="00B32D97"/>
    <w:rsid w:val="00B3632F"/>
    <w:rsid w:val="00B36607"/>
    <w:rsid w:val="00B367EE"/>
    <w:rsid w:val="00B36824"/>
    <w:rsid w:val="00B36F52"/>
    <w:rsid w:val="00B37B58"/>
    <w:rsid w:val="00B4130C"/>
    <w:rsid w:val="00B45903"/>
    <w:rsid w:val="00B47D13"/>
    <w:rsid w:val="00B55180"/>
    <w:rsid w:val="00B56FFE"/>
    <w:rsid w:val="00B57D6E"/>
    <w:rsid w:val="00B6081E"/>
    <w:rsid w:val="00B626AB"/>
    <w:rsid w:val="00B62E72"/>
    <w:rsid w:val="00B64954"/>
    <w:rsid w:val="00B650BA"/>
    <w:rsid w:val="00B702D4"/>
    <w:rsid w:val="00B721AF"/>
    <w:rsid w:val="00B778EB"/>
    <w:rsid w:val="00B86AC0"/>
    <w:rsid w:val="00B9072B"/>
    <w:rsid w:val="00B9379C"/>
    <w:rsid w:val="00B94BE7"/>
    <w:rsid w:val="00BA12CD"/>
    <w:rsid w:val="00BA3F95"/>
    <w:rsid w:val="00BA44BE"/>
    <w:rsid w:val="00BA6911"/>
    <w:rsid w:val="00BB1958"/>
    <w:rsid w:val="00BB324D"/>
    <w:rsid w:val="00BB6DD9"/>
    <w:rsid w:val="00BB7E8B"/>
    <w:rsid w:val="00BC052C"/>
    <w:rsid w:val="00BC0BB4"/>
    <w:rsid w:val="00BC2BE4"/>
    <w:rsid w:val="00BC4FCF"/>
    <w:rsid w:val="00BC58EA"/>
    <w:rsid w:val="00BD1A25"/>
    <w:rsid w:val="00BD2601"/>
    <w:rsid w:val="00BD3C58"/>
    <w:rsid w:val="00BD3DA3"/>
    <w:rsid w:val="00BD4736"/>
    <w:rsid w:val="00BD5BA6"/>
    <w:rsid w:val="00BD6A27"/>
    <w:rsid w:val="00BD76DD"/>
    <w:rsid w:val="00BE3219"/>
    <w:rsid w:val="00BE46C1"/>
    <w:rsid w:val="00BE61D6"/>
    <w:rsid w:val="00BF251F"/>
    <w:rsid w:val="00BF3192"/>
    <w:rsid w:val="00BF37F2"/>
    <w:rsid w:val="00BF6F1F"/>
    <w:rsid w:val="00BF7F4E"/>
    <w:rsid w:val="00C000DC"/>
    <w:rsid w:val="00C02DAA"/>
    <w:rsid w:val="00C03021"/>
    <w:rsid w:val="00C04A04"/>
    <w:rsid w:val="00C05729"/>
    <w:rsid w:val="00C06995"/>
    <w:rsid w:val="00C151B9"/>
    <w:rsid w:val="00C15724"/>
    <w:rsid w:val="00C15912"/>
    <w:rsid w:val="00C1681A"/>
    <w:rsid w:val="00C20C7E"/>
    <w:rsid w:val="00C22814"/>
    <w:rsid w:val="00C25AE5"/>
    <w:rsid w:val="00C31468"/>
    <w:rsid w:val="00C32C9E"/>
    <w:rsid w:val="00C4273D"/>
    <w:rsid w:val="00C46661"/>
    <w:rsid w:val="00C505D0"/>
    <w:rsid w:val="00C52AE2"/>
    <w:rsid w:val="00C53438"/>
    <w:rsid w:val="00C53C0B"/>
    <w:rsid w:val="00C546D0"/>
    <w:rsid w:val="00C6065B"/>
    <w:rsid w:val="00C63148"/>
    <w:rsid w:val="00C7079C"/>
    <w:rsid w:val="00C70EAC"/>
    <w:rsid w:val="00C73301"/>
    <w:rsid w:val="00C73C63"/>
    <w:rsid w:val="00C73F55"/>
    <w:rsid w:val="00C76B3E"/>
    <w:rsid w:val="00C77934"/>
    <w:rsid w:val="00C87F37"/>
    <w:rsid w:val="00C92868"/>
    <w:rsid w:val="00C95031"/>
    <w:rsid w:val="00C9541B"/>
    <w:rsid w:val="00CA02E0"/>
    <w:rsid w:val="00CA142D"/>
    <w:rsid w:val="00CA147B"/>
    <w:rsid w:val="00CA3FCC"/>
    <w:rsid w:val="00CA5117"/>
    <w:rsid w:val="00CA75FF"/>
    <w:rsid w:val="00CB0524"/>
    <w:rsid w:val="00CB36B3"/>
    <w:rsid w:val="00CB6E48"/>
    <w:rsid w:val="00CC0317"/>
    <w:rsid w:val="00CC0AEB"/>
    <w:rsid w:val="00CC1AAF"/>
    <w:rsid w:val="00CC21F9"/>
    <w:rsid w:val="00CC2577"/>
    <w:rsid w:val="00CC5686"/>
    <w:rsid w:val="00CC7380"/>
    <w:rsid w:val="00CD2572"/>
    <w:rsid w:val="00CD2F5D"/>
    <w:rsid w:val="00CD4262"/>
    <w:rsid w:val="00CD57A0"/>
    <w:rsid w:val="00CD6ECD"/>
    <w:rsid w:val="00CE44A6"/>
    <w:rsid w:val="00CE4AAA"/>
    <w:rsid w:val="00CE6DA6"/>
    <w:rsid w:val="00CF112D"/>
    <w:rsid w:val="00CF145E"/>
    <w:rsid w:val="00CF2E2B"/>
    <w:rsid w:val="00CF3EEB"/>
    <w:rsid w:val="00CF56D0"/>
    <w:rsid w:val="00CF6FC4"/>
    <w:rsid w:val="00CF7E8A"/>
    <w:rsid w:val="00D00410"/>
    <w:rsid w:val="00D015FD"/>
    <w:rsid w:val="00D03A86"/>
    <w:rsid w:val="00D03B5B"/>
    <w:rsid w:val="00D03FF0"/>
    <w:rsid w:val="00D04B3E"/>
    <w:rsid w:val="00D124C7"/>
    <w:rsid w:val="00D1325E"/>
    <w:rsid w:val="00D14F1D"/>
    <w:rsid w:val="00D154A7"/>
    <w:rsid w:val="00D15FDE"/>
    <w:rsid w:val="00D16AC9"/>
    <w:rsid w:val="00D20488"/>
    <w:rsid w:val="00D22C3C"/>
    <w:rsid w:val="00D259D7"/>
    <w:rsid w:val="00D26249"/>
    <w:rsid w:val="00D26E6F"/>
    <w:rsid w:val="00D323DA"/>
    <w:rsid w:val="00D355E2"/>
    <w:rsid w:val="00D35F74"/>
    <w:rsid w:val="00D36FCC"/>
    <w:rsid w:val="00D37A8B"/>
    <w:rsid w:val="00D44FF2"/>
    <w:rsid w:val="00D45B0A"/>
    <w:rsid w:val="00D47CE9"/>
    <w:rsid w:val="00D570CD"/>
    <w:rsid w:val="00D63AD7"/>
    <w:rsid w:val="00D652AB"/>
    <w:rsid w:val="00D759B6"/>
    <w:rsid w:val="00D772C5"/>
    <w:rsid w:val="00D80A29"/>
    <w:rsid w:val="00D83FEE"/>
    <w:rsid w:val="00D85F2E"/>
    <w:rsid w:val="00D93BE7"/>
    <w:rsid w:val="00D93C0D"/>
    <w:rsid w:val="00D97946"/>
    <w:rsid w:val="00DA045A"/>
    <w:rsid w:val="00DA2D4E"/>
    <w:rsid w:val="00DA6152"/>
    <w:rsid w:val="00DA68AF"/>
    <w:rsid w:val="00DA6B67"/>
    <w:rsid w:val="00DB0768"/>
    <w:rsid w:val="00DB0A9B"/>
    <w:rsid w:val="00DB0ED2"/>
    <w:rsid w:val="00DB146F"/>
    <w:rsid w:val="00DB2B55"/>
    <w:rsid w:val="00DB6F21"/>
    <w:rsid w:val="00DC6DEF"/>
    <w:rsid w:val="00DD3DB0"/>
    <w:rsid w:val="00DD3E91"/>
    <w:rsid w:val="00DD4259"/>
    <w:rsid w:val="00DE172E"/>
    <w:rsid w:val="00DE311D"/>
    <w:rsid w:val="00DE3A3D"/>
    <w:rsid w:val="00DE713C"/>
    <w:rsid w:val="00DF0DE9"/>
    <w:rsid w:val="00DF2409"/>
    <w:rsid w:val="00DF35DE"/>
    <w:rsid w:val="00E00A2C"/>
    <w:rsid w:val="00E02162"/>
    <w:rsid w:val="00E02175"/>
    <w:rsid w:val="00E04FB7"/>
    <w:rsid w:val="00E05F33"/>
    <w:rsid w:val="00E07CC7"/>
    <w:rsid w:val="00E11D79"/>
    <w:rsid w:val="00E126A8"/>
    <w:rsid w:val="00E12B73"/>
    <w:rsid w:val="00E136FB"/>
    <w:rsid w:val="00E150C8"/>
    <w:rsid w:val="00E16C22"/>
    <w:rsid w:val="00E1700B"/>
    <w:rsid w:val="00E208DA"/>
    <w:rsid w:val="00E234ED"/>
    <w:rsid w:val="00E27933"/>
    <w:rsid w:val="00E3069A"/>
    <w:rsid w:val="00E30780"/>
    <w:rsid w:val="00E324AB"/>
    <w:rsid w:val="00E335C2"/>
    <w:rsid w:val="00E415C4"/>
    <w:rsid w:val="00E44355"/>
    <w:rsid w:val="00E461F8"/>
    <w:rsid w:val="00E50049"/>
    <w:rsid w:val="00E50735"/>
    <w:rsid w:val="00E522B4"/>
    <w:rsid w:val="00E53406"/>
    <w:rsid w:val="00E64947"/>
    <w:rsid w:val="00E64BF7"/>
    <w:rsid w:val="00E660B6"/>
    <w:rsid w:val="00E777DC"/>
    <w:rsid w:val="00E83AB7"/>
    <w:rsid w:val="00E86710"/>
    <w:rsid w:val="00E90351"/>
    <w:rsid w:val="00E949A9"/>
    <w:rsid w:val="00E95A38"/>
    <w:rsid w:val="00E96562"/>
    <w:rsid w:val="00E9692D"/>
    <w:rsid w:val="00EA1491"/>
    <w:rsid w:val="00EA7EE2"/>
    <w:rsid w:val="00EB10E4"/>
    <w:rsid w:val="00EB3E2C"/>
    <w:rsid w:val="00EB5749"/>
    <w:rsid w:val="00EB7AFA"/>
    <w:rsid w:val="00EC1F7E"/>
    <w:rsid w:val="00EC3875"/>
    <w:rsid w:val="00EC7F13"/>
    <w:rsid w:val="00ED14BA"/>
    <w:rsid w:val="00ED3DE0"/>
    <w:rsid w:val="00ED49B5"/>
    <w:rsid w:val="00ED68C2"/>
    <w:rsid w:val="00EE007D"/>
    <w:rsid w:val="00EE188E"/>
    <w:rsid w:val="00EE1938"/>
    <w:rsid w:val="00EE321E"/>
    <w:rsid w:val="00EE7AC6"/>
    <w:rsid w:val="00EF1524"/>
    <w:rsid w:val="00EF2D86"/>
    <w:rsid w:val="00EF35D9"/>
    <w:rsid w:val="00EF6C43"/>
    <w:rsid w:val="00EF7044"/>
    <w:rsid w:val="00EF7B63"/>
    <w:rsid w:val="00F005A9"/>
    <w:rsid w:val="00F03D8D"/>
    <w:rsid w:val="00F06D77"/>
    <w:rsid w:val="00F14CD3"/>
    <w:rsid w:val="00F20D21"/>
    <w:rsid w:val="00F23941"/>
    <w:rsid w:val="00F31CCD"/>
    <w:rsid w:val="00F36BE5"/>
    <w:rsid w:val="00F408D6"/>
    <w:rsid w:val="00F43360"/>
    <w:rsid w:val="00F4717A"/>
    <w:rsid w:val="00F504C3"/>
    <w:rsid w:val="00F513B0"/>
    <w:rsid w:val="00F546C6"/>
    <w:rsid w:val="00F55CE8"/>
    <w:rsid w:val="00F56D2F"/>
    <w:rsid w:val="00F56F2A"/>
    <w:rsid w:val="00F57D7D"/>
    <w:rsid w:val="00F61E72"/>
    <w:rsid w:val="00F62AD1"/>
    <w:rsid w:val="00F65D2A"/>
    <w:rsid w:val="00F66FB6"/>
    <w:rsid w:val="00F70A5C"/>
    <w:rsid w:val="00F7156E"/>
    <w:rsid w:val="00F727CF"/>
    <w:rsid w:val="00F72F6F"/>
    <w:rsid w:val="00F8040B"/>
    <w:rsid w:val="00F8220A"/>
    <w:rsid w:val="00F82F7C"/>
    <w:rsid w:val="00F84395"/>
    <w:rsid w:val="00F844C6"/>
    <w:rsid w:val="00F86556"/>
    <w:rsid w:val="00F90220"/>
    <w:rsid w:val="00F90DD4"/>
    <w:rsid w:val="00F92B99"/>
    <w:rsid w:val="00F94588"/>
    <w:rsid w:val="00F94FE4"/>
    <w:rsid w:val="00F95BB7"/>
    <w:rsid w:val="00FA1425"/>
    <w:rsid w:val="00FA2271"/>
    <w:rsid w:val="00FA57FA"/>
    <w:rsid w:val="00FB1915"/>
    <w:rsid w:val="00FB7C1F"/>
    <w:rsid w:val="00FC10DF"/>
    <w:rsid w:val="00FC2BC0"/>
    <w:rsid w:val="00FC4280"/>
    <w:rsid w:val="00FC433F"/>
    <w:rsid w:val="00FC43CB"/>
    <w:rsid w:val="00FC5403"/>
    <w:rsid w:val="00FC5566"/>
    <w:rsid w:val="00FD2703"/>
    <w:rsid w:val="00FD2C79"/>
    <w:rsid w:val="00FD2EB5"/>
    <w:rsid w:val="00FD3A92"/>
    <w:rsid w:val="00FE1614"/>
    <w:rsid w:val="00FE5F7B"/>
    <w:rsid w:val="00FF2FD0"/>
    <w:rsid w:val="00FF3674"/>
    <w:rsid w:val="00FF3A41"/>
    <w:rsid w:val="00FF4F6C"/>
    <w:rsid w:val="00FF57DA"/>
  </w:rsids>
  <m:mathPr>
    <m:mathFont m:val="Cambria Math"/>
    <m:brkBin m:val="before"/>
    <m:brkBinSub m:val="--"/>
    <m:smallFrac m:val="0"/>
    <m:dispDef/>
    <m:lMargin m:val="0"/>
    <m:rMargin m:val="0"/>
    <m:defJc m:val="centerGroup"/>
    <m:wrapIndent m:val="1440"/>
    <m:intLim m:val="undOvr"/>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7E02E"/>
  <w15:docId w15:val="{0826BAD8-0C31-4194-8E7C-C6761987F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AC9"/>
    <w:rPr>
      <w:rFonts w:cstheme="minorHAnsi"/>
      <w:color w:val="414751" w:themeColor="text2" w:themeShade="BF"/>
      <w:sz w:val="20"/>
      <w:szCs w:val="20"/>
      <w:lang w:eastAsia="ja-JP"/>
    </w:rPr>
  </w:style>
  <w:style w:type="paragraph" w:styleId="Heading1">
    <w:name w:val="heading 1"/>
    <w:basedOn w:val="Normal"/>
    <w:next w:val="Normal"/>
    <w:link w:val="Heading1Char"/>
    <w:uiPriority w:val="9"/>
    <w:unhideWhenUsed/>
    <w:qFormat/>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unhideWhenUsed/>
    <w:qFormat/>
    <w:pPr>
      <w:spacing w:after="0"/>
      <w:outlineLvl w:val="1"/>
    </w:pPr>
    <w:rPr>
      <w:rFonts w:asciiTheme="majorHAnsi" w:hAnsiTheme="majorHAnsi"/>
      <w:sz w:val="28"/>
      <w:szCs w:val="28"/>
    </w:rPr>
  </w:style>
  <w:style w:type="paragraph" w:styleId="Heading3">
    <w:name w:val="heading 3"/>
    <w:basedOn w:val="Normal"/>
    <w:next w:val="Normal"/>
    <w:link w:val="Heading3Char"/>
    <w:uiPriority w:val="9"/>
    <w:unhideWhenUsed/>
    <w:qFormat/>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unhideWhenUsed/>
    <w:qFormat/>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qFormat/>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qFormat/>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qFormat/>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qFormat/>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qFormat/>
    <w:pPr>
      <w:spacing w:after="0"/>
      <w:outlineLvl w:val="8"/>
    </w:pPr>
    <w:rPr>
      <w:b/>
      <w:i/>
      <w:color w:val="3667C3"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heme="minorHAnsi"/>
      <w:smallCaps/>
      <w:color w:val="414751" w:themeColor="text2" w:themeShade="BF"/>
      <w:spacing w:val="5"/>
      <w:sz w:val="32"/>
      <w:szCs w:val="32"/>
      <w:lang w:eastAsia="ja-JP"/>
    </w:rPr>
  </w:style>
  <w:style w:type="character" w:customStyle="1" w:styleId="Heading2Char">
    <w:name w:val="Heading 2 Char"/>
    <w:basedOn w:val="DefaultParagraphFont"/>
    <w:link w:val="Heading2"/>
    <w:uiPriority w:val="9"/>
    <w:rPr>
      <w:rFonts w:asciiTheme="majorHAnsi" w:hAnsiTheme="majorHAnsi" w:cstheme="minorHAnsi"/>
      <w:color w:val="414751" w:themeColor="text2" w:themeShade="BF"/>
      <w:sz w:val="28"/>
      <w:szCs w:val="28"/>
      <w:lang w:eastAsia="ja-JP"/>
    </w:rPr>
  </w:style>
  <w:style w:type="paragraph" w:styleId="Title">
    <w:name w:val="Title"/>
    <w:basedOn w:val="Normal"/>
    <w:link w:val="TitleChar"/>
    <w:uiPriority w:val="10"/>
    <w:qFormat/>
    <w:rPr>
      <w:rFonts w:asciiTheme="majorHAnsi" w:hAnsiTheme="majorHAnsi"/>
      <w:smallCaps/>
      <w:color w:val="FE8637" w:themeColor="accent1"/>
      <w:spacing w:val="10"/>
      <w:sz w:val="48"/>
      <w:szCs w:val="48"/>
    </w:rPr>
  </w:style>
  <w:style w:type="character" w:customStyle="1" w:styleId="TitleChar">
    <w:name w:val="Title Char"/>
    <w:basedOn w:val="DefaultParagraphFont"/>
    <w:link w:val="Title"/>
    <w:uiPriority w:val="10"/>
    <w:rPr>
      <w:rFonts w:asciiTheme="majorHAnsi" w:hAnsiTheme="majorHAnsi" w:cstheme="minorHAnsi"/>
      <w:smallCaps/>
      <w:color w:val="FE8637" w:themeColor="accent1"/>
      <w:spacing w:val="10"/>
      <w:sz w:val="48"/>
      <w:szCs w:val="48"/>
      <w:lang w:eastAsia="ja-JP"/>
    </w:rPr>
  </w:style>
  <w:style w:type="paragraph" w:styleId="Subtitle">
    <w:name w:val="Subtitle"/>
    <w:basedOn w:val="Normal"/>
    <w:link w:val="SubtitleChar"/>
    <w:uiPriority w:val="11"/>
    <w:qFormat/>
    <w:rPr>
      <w:i/>
      <w:color w:val="575F6D" w:themeColor="text2"/>
      <w:spacing w:val="5"/>
      <w:sz w:val="24"/>
      <w:szCs w:val="24"/>
    </w:rPr>
  </w:style>
  <w:style w:type="character" w:customStyle="1" w:styleId="SubtitleChar">
    <w:name w:val="Subtitle Char"/>
    <w:basedOn w:val="DefaultParagraphFont"/>
    <w:link w:val="Subtitle"/>
    <w:uiPriority w:val="11"/>
    <w:rPr>
      <w:rFonts w:cstheme="minorHAnsi"/>
      <w:i/>
      <w:color w:val="575F6D" w:themeColor="text2"/>
      <w:spacing w:val="5"/>
      <w:sz w:val="24"/>
      <w:szCs w:val="24"/>
      <w:lang w:eastAsia="ja-JP"/>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414751" w:themeColor="text2" w:themeShade="BF"/>
      <w:sz w:val="16"/>
      <w:szCs w:val="16"/>
      <w:lang w:eastAsia="ja-JP"/>
    </w:rPr>
  </w:style>
  <w:style w:type="character" w:styleId="BookTitle">
    <w:name w:val="Book Title"/>
    <w:basedOn w:val="DefaultParagraphFont"/>
    <w:uiPriority w:val="33"/>
    <w:qFormat/>
    <w:rPr>
      <w:rFonts w:cs="Times New Roman"/>
      <w:smallCaps/>
      <w:color w:val="000000"/>
      <w:spacing w:val="10"/>
    </w:rPr>
  </w:style>
  <w:style w:type="numbering" w:customStyle="1" w:styleId="BulletedList">
    <w:name w:val="Bulleted List"/>
    <w:uiPriority w:val="99"/>
    <w:pPr>
      <w:numPr>
        <w:numId w:val="1"/>
      </w:numPr>
    </w:pPr>
  </w:style>
  <w:style w:type="paragraph" w:styleId="Caption">
    <w:name w:val="caption"/>
    <w:basedOn w:val="Normal"/>
    <w:next w:val="Normal"/>
    <w:uiPriority w:val="99"/>
    <w:unhideWhenUsed/>
    <w:pPr>
      <w:spacing w:line="240" w:lineRule="auto"/>
      <w:jc w:val="right"/>
    </w:pPr>
    <w:rPr>
      <w:b/>
      <w:bCs/>
      <w:color w:val="E65B01" w:themeColor="accent1" w:themeShade="BF"/>
      <w:sz w:val="16"/>
      <w:szCs w:val="16"/>
    </w:rPr>
  </w:style>
  <w:style w:type="character" w:styleId="Emphasis">
    <w:name w:val="Emphasis"/>
    <w:uiPriority w:val="20"/>
    <w:qFormat/>
    <w:rPr>
      <w:b/>
      <w:i/>
      <w:color w:val="2B2F36" w:themeColor="text2" w:themeShade="80"/>
      <w:spacing w:val="10"/>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cstheme="minorHAnsi"/>
      <w:color w:val="414751" w:themeColor="text2" w:themeShade="BF"/>
      <w:sz w:val="20"/>
      <w:szCs w:val="20"/>
      <w:lang w:eastAsia="ja-JP"/>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cstheme="minorHAnsi"/>
      <w:color w:val="414751" w:themeColor="text2" w:themeShade="BF"/>
      <w:sz w:val="20"/>
      <w:szCs w:val="20"/>
      <w:lang w:eastAsia="ja-JP"/>
    </w:rPr>
  </w:style>
  <w:style w:type="character" w:customStyle="1" w:styleId="Heading3Char">
    <w:name w:val="Heading 3 Char"/>
    <w:basedOn w:val="DefaultParagraphFont"/>
    <w:link w:val="Heading3"/>
    <w:uiPriority w:val="9"/>
    <w:rPr>
      <w:rFonts w:asciiTheme="majorHAnsi" w:hAnsiTheme="majorHAnsi" w:cstheme="minorHAnsi"/>
      <w:color w:val="414751" w:themeColor="text2" w:themeShade="BF"/>
      <w:spacing w:val="5"/>
      <w:sz w:val="24"/>
      <w:szCs w:val="24"/>
      <w:lang w:eastAsia="ja-JP"/>
    </w:rPr>
  </w:style>
  <w:style w:type="character" w:customStyle="1" w:styleId="Heading4Char">
    <w:name w:val="Heading 4 Char"/>
    <w:basedOn w:val="DefaultParagraphFont"/>
    <w:link w:val="Heading4"/>
    <w:uiPriority w:val="9"/>
    <w:rPr>
      <w:rFonts w:asciiTheme="majorHAnsi" w:hAnsiTheme="majorHAnsi" w:cstheme="minorHAnsi"/>
      <w:color w:val="E65B01" w:themeColor="accent1" w:themeShade="BF"/>
      <w:lang w:eastAsia="ja-JP"/>
    </w:rPr>
  </w:style>
  <w:style w:type="character" w:customStyle="1" w:styleId="Heading5Char">
    <w:name w:val="Heading 5 Char"/>
    <w:basedOn w:val="DefaultParagraphFont"/>
    <w:link w:val="Heading5"/>
    <w:uiPriority w:val="9"/>
    <w:semiHidden/>
    <w:rPr>
      <w:rFonts w:cstheme="minorHAnsi"/>
      <w:i/>
      <w:color w:val="E65B01" w:themeColor="accent1" w:themeShade="BF"/>
      <w:lang w:eastAsia="ja-JP"/>
    </w:rPr>
  </w:style>
  <w:style w:type="character" w:customStyle="1" w:styleId="Heading6Char">
    <w:name w:val="Heading 6 Char"/>
    <w:basedOn w:val="DefaultParagraphFont"/>
    <w:link w:val="Heading6"/>
    <w:uiPriority w:val="9"/>
    <w:semiHidden/>
    <w:rPr>
      <w:rFonts w:cstheme="minorHAnsi"/>
      <w:b/>
      <w:color w:val="E65B01" w:themeColor="accent1" w:themeShade="BF"/>
      <w:sz w:val="20"/>
      <w:szCs w:val="20"/>
      <w:lang w:eastAsia="ja-JP"/>
    </w:rPr>
  </w:style>
  <w:style w:type="character" w:customStyle="1" w:styleId="Heading7Char">
    <w:name w:val="Heading 7 Char"/>
    <w:basedOn w:val="DefaultParagraphFont"/>
    <w:link w:val="Heading7"/>
    <w:uiPriority w:val="9"/>
    <w:semiHidden/>
    <w:rPr>
      <w:rFonts w:cstheme="minorHAnsi"/>
      <w:b/>
      <w:i/>
      <w:color w:val="E65B01" w:themeColor="accent1" w:themeShade="BF"/>
      <w:sz w:val="20"/>
      <w:szCs w:val="20"/>
      <w:lang w:eastAsia="ja-JP"/>
    </w:rPr>
  </w:style>
  <w:style w:type="character" w:customStyle="1" w:styleId="Heading8Char">
    <w:name w:val="Heading 8 Char"/>
    <w:basedOn w:val="DefaultParagraphFont"/>
    <w:link w:val="Heading8"/>
    <w:uiPriority w:val="9"/>
    <w:semiHidden/>
    <w:rPr>
      <w:rFonts w:cstheme="minorHAnsi"/>
      <w:b/>
      <w:color w:val="3667C3" w:themeColor="accent2" w:themeShade="BF"/>
      <w:sz w:val="20"/>
      <w:szCs w:val="20"/>
      <w:lang w:eastAsia="ja-JP"/>
    </w:rPr>
  </w:style>
  <w:style w:type="character" w:customStyle="1" w:styleId="Heading9Char">
    <w:name w:val="Heading 9 Char"/>
    <w:basedOn w:val="DefaultParagraphFont"/>
    <w:link w:val="Heading9"/>
    <w:uiPriority w:val="9"/>
    <w:semiHidden/>
    <w:rPr>
      <w:rFonts w:cstheme="minorHAnsi"/>
      <w:b/>
      <w:i/>
      <w:color w:val="3667C3" w:themeColor="accent2" w:themeShade="BF"/>
      <w:sz w:val="18"/>
      <w:szCs w:val="18"/>
      <w:lang w:eastAsia="ja-JP"/>
    </w:rPr>
  </w:style>
  <w:style w:type="character" w:styleId="IntenseEmphasis">
    <w:name w:val="Intense Emphasis"/>
    <w:basedOn w:val="DefaultParagraphFont"/>
    <w:uiPriority w:val="21"/>
    <w:qFormat/>
    <w:rPr>
      <w:i/>
      <w:caps/>
      <w:color w:val="E65B01" w:themeColor="accent1" w:themeShade="BF"/>
      <w:spacing w:val="10"/>
      <w:sz w:val="18"/>
      <w:szCs w:val="18"/>
    </w:rPr>
  </w:style>
  <w:style w:type="paragraph" w:styleId="Quote">
    <w:name w:val="Quote"/>
    <w:basedOn w:val="Normal"/>
    <w:link w:val="QuoteChar"/>
    <w:uiPriority w:val="29"/>
    <w:qFormat/>
    <w:rPr>
      <w:i/>
    </w:rPr>
  </w:style>
  <w:style w:type="character" w:customStyle="1" w:styleId="QuoteChar">
    <w:name w:val="Quote Char"/>
    <w:basedOn w:val="DefaultParagraphFont"/>
    <w:link w:val="Quote"/>
    <w:uiPriority w:val="29"/>
    <w:rPr>
      <w:rFonts w:cstheme="minorHAnsi"/>
      <w:i/>
      <w:color w:val="414751" w:themeColor="text2" w:themeShade="BF"/>
      <w:sz w:val="20"/>
      <w:szCs w:val="20"/>
      <w:lang w:eastAsia="ja-JP"/>
    </w:rPr>
  </w:style>
  <w:style w:type="paragraph" w:styleId="IntenseQuote">
    <w:name w:val="Intense Quote"/>
    <w:basedOn w:val="Quote"/>
    <w:link w:val="IntenseQuoteCh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Pr>
      <w:rFonts w:cstheme="minorHAnsi"/>
      <w:color w:val="E65B01" w:themeColor="accent1" w:themeShade="BF"/>
      <w:sz w:val="20"/>
      <w:szCs w:val="20"/>
      <w:lang w:eastAsia="ja-JP"/>
    </w:rPr>
  </w:style>
  <w:style w:type="character" w:styleId="IntenseReference">
    <w:name w:val="Intense Reference"/>
    <w:basedOn w:val="DefaultParagraphFont"/>
    <w:uiPriority w:val="32"/>
    <w:qFormat/>
    <w:rPr>
      <w:rFonts w:cs="Times New Roman"/>
      <w:b/>
      <w:caps/>
      <w:color w:val="3667C3" w:themeColor="accent2" w:themeShade="BF"/>
      <w:spacing w:val="5"/>
      <w:sz w:val="18"/>
      <w:szCs w:val="18"/>
    </w:rPr>
  </w:style>
  <w:style w:type="paragraph" w:styleId="ListParagraph">
    <w:name w:val="List Paragraph"/>
    <w:basedOn w:val="Normal"/>
    <w:uiPriority w:val="36"/>
    <w:unhideWhenUsed/>
    <w:qFormat/>
    <w:pPr>
      <w:ind w:left="720"/>
      <w:contextualSpacing/>
    </w:pPr>
  </w:style>
  <w:style w:type="paragraph" w:styleId="NormalIndent">
    <w:name w:val="Normal Indent"/>
    <w:basedOn w:val="Normal"/>
    <w:uiPriority w:val="99"/>
    <w:unhideWhenUsed/>
    <w:pPr>
      <w:ind w:left="720"/>
      <w:contextualSpacing/>
    </w:pPr>
  </w:style>
  <w:style w:type="numbering" w:customStyle="1" w:styleId="NumberedList">
    <w:name w:val="Numbered List"/>
    <w:uiPriority w:val="99"/>
    <w:pPr>
      <w:numPr>
        <w:numId w:val="2"/>
      </w:numPr>
    </w:pPr>
  </w:style>
  <w:style w:type="character" w:styleId="PlaceholderText">
    <w:name w:val="Placeholder Text"/>
    <w:basedOn w:val="DefaultParagraphFont"/>
    <w:uiPriority w:val="99"/>
    <w:unhideWhenUsed/>
    <w:rPr>
      <w:color w:val="808080"/>
    </w:rPr>
  </w:style>
  <w:style w:type="character" w:styleId="Strong">
    <w:name w:val="Strong"/>
    <w:basedOn w:val="DefaultParagraphFont"/>
    <w:uiPriority w:val="22"/>
    <w:qFormat/>
    <w:rPr>
      <w:b/>
      <w:bCs/>
    </w:rPr>
  </w:style>
  <w:style w:type="character" w:styleId="SubtleEmphasis">
    <w:name w:val="Subtle Emphasis"/>
    <w:basedOn w:val="DefaultParagraphFont"/>
    <w:uiPriority w:val="19"/>
    <w:qFormat/>
    <w:rPr>
      <w:i/>
      <w:color w:val="E65B01" w:themeColor="accent1" w:themeShade="BF"/>
    </w:rPr>
  </w:style>
  <w:style w:type="character" w:styleId="SubtleReference">
    <w:name w:val="Subtle Reference"/>
    <w:basedOn w:val="DefaultParagraphFont"/>
    <w:uiPriority w:val="31"/>
    <w:qFormat/>
    <w:rPr>
      <w:rFonts w:cs="Times New Roman"/>
      <w:b/>
      <w:i/>
      <w:color w:val="3667C3" w:themeColor="accent2" w:themeShade="BF"/>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6114C0"/>
    <w:rPr>
      <w:sz w:val="16"/>
      <w:szCs w:val="16"/>
    </w:rPr>
  </w:style>
  <w:style w:type="paragraph" w:styleId="CommentText">
    <w:name w:val="annotation text"/>
    <w:basedOn w:val="Normal"/>
    <w:link w:val="CommentTextChar"/>
    <w:uiPriority w:val="99"/>
    <w:semiHidden/>
    <w:unhideWhenUsed/>
    <w:rsid w:val="006114C0"/>
    <w:pPr>
      <w:spacing w:line="240" w:lineRule="auto"/>
    </w:pPr>
  </w:style>
  <w:style w:type="character" w:customStyle="1" w:styleId="CommentTextChar">
    <w:name w:val="Comment Text Char"/>
    <w:basedOn w:val="DefaultParagraphFont"/>
    <w:link w:val="CommentText"/>
    <w:uiPriority w:val="99"/>
    <w:semiHidden/>
    <w:rsid w:val="006114C0"/>
    <w:rPr>
      <w:rFonts w:cstheme="minorHAnsi"/>
      <w:color w:val="414751" w:themeColor="text2" w:themeShade="BF"/>
      <w:sz w:val="20"/>
      <w:szCs w:val="20"/>
      <w:lang w:eastAsia="ja-JP"/>
    </w:rPr>
  </w:style>
  <w:style w:type="paragraph" w:styleId="CommentSubject">
    <w:name w:val="annotation subject"/>
    <w:basedOn w:val="CommentText"/>
    <w:next w:val="CommentText"/>
    <w:link w:val="CommentSubjectChar"/>
    <w:uiPriority w:val="99"/>
    <w:semiHidden/>
    <w:unhideWhenUsed/>
    <w:rsid w:val="006114C0"/>
    <w:rPr>
      <w:b/>
      <w:bCs/>
    </w:rPr>
  </w:style>
  <w:style w:type="character" w:customStyle="1" w:styleId="CommentSubjectChar">
    <w:name w:val="Comment Subject Char"/>
    <w:basedOn w:val="CommentTextChar"/>
    <w:link w:val="CommentSubject"/>
    <w:uiPriority w:val="99"/>
    <w:semiHidden/>
    <w:rsid w:val="006114C0"/>
    <w:rPr>
      <w:rFonts w:cstheme="minorHAnsi"/>
      <w:b/>
      <w:bCs/>
      <w:color w:val="414751" w:themeColor="text2" w:themeShade="BF"/>
      <w:sz w:val="20"/>
      <w:szCs w:val="20"/>
      <w:lang w:eastAsia="ja-JP"/>
    </w:rPr>
  </w:style>
  <w:style w:type="character" w:customStyle="1" w:styleId="texhtml">
    <w:name w:val="texhtml"/>
    <w:basedOn w:val="DefaultParagraphFont"/>
    <w:rsid w:val="001812DA"/>
  </w:style>
  <w:style w:type="paragraph" w:styleId="HTMLPreformatted">
    <w:name w:val="HTML Preformatted"/>
    <w:basedOn w:val="Normal"/>
    <w:link w:val="HTMLPreformattedChar"/>
    <w:uiPriority w:val="99"/>
    <w:unhideWhenUsed/>
    <w:rsid w:val="00B3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rPr>
  </w:style>
  <w:style w:type="character" w:customStyle="1" w:styleId="HTMLPreformattedChar">
    <w:name w:val="HTML Preformatted Char"/>
    <w:basedOn w:val="DefaultParagraphFont"/>
    <w:link w:val="HTMLPreformatted"/>
    <w:uiPriority w:val="99"/>
    <w:rsid w:val="00B37B58"/>
    <w:rPr>
      <w:rFonts w:ascii="Courier New" w:eastAsia="Times New Roman" w:hAnsi="Courier New" w:cs="Courier New"/>
      <w:sz w:val="20"/>
      <w:szCs w:val="20"/>
      <w:lang w:eastAsia="ja-JP"/>
    </w:rPr>
  </w:style>
  <w:style w:type="paragraph" w:styleId="NoSpacing">
    <w:name w:val="No Spacing"/>
    <w:uiPriority w:val="1"/>
    <w:qFormat/>
    <w:rsid w:val="009B65AE"/>
    <w:pPr>
      <w:spacing w:after="0" w:line="240" w:lineRule="auto"/>
    </w:pPr>
    <w:rPr>
      <w:rFonts w:cstheme="minorHAnsi"/>
      <w:color w:val="414751" w:themeColor="text2" w:themeShade="BF"/>
      <w:sz w:val="20"/>
      <w:szCs w:val="20"/>
      <w:lang w:eastAsia="ja-JP"/>
    </w:rPr>
  </w:style>
  <w:style w:type="table" w:styleId="GridTable7Colorful-Accent1">
    <w:name w:val="Grid Table 7 Colorful Accent 1"/>
    <w:basedOn w:val="TableNormal"/>
    <w:uiPriority w:val="52"/>
    <w:rsid w:val="00B778EB"/>
    <w:pPr>
      <w:spacing w:after="0" w:line="240" w:lineRule="auto"/>
    </w:pPr>
    <w:rPr>
      <w:color w:val="E65B01" w:themeColor="accent1" w:themeShade="BF"/>
    </w:rPr>
    <w:tblPr>
      <w:tblStyleRowBandSize w:val="1"/>
      <w:tblStyleColBandSize w:val="1"/>
      <w:tblBorders>
        <w:top w:val="single" w:sz="4" w:space="0" w:color="FEB686" w:themeColor="accent1" w:themeTint="99"/>
        <w:left w:val="single" w:sz="4" w:space="0" w:color="FEB686" w:themeColor="accent1" w:themeTint="99"/>
        <w:bottom w:val="single" w:sz="4" w:space="0" w:color="FEB686" w:themeColor="accent1" w:themeTint="99"/>
        <w:right w:val="single" w:sz="4" w:space="0" w:color="FEB686" w:themeColor="accent1" w:themeTint="99"/>
        <w:insideH w:val="single" w:sz="4" w:space="0" w:color="FEB686" w:themeColor="accent1" w:themeTint="99"/>
        <w:insideV w:val="single" w:sz="4" w:space="0" w:color="FEB686"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6D6" w:themeFill="accent1" w:themeFillTint="33"/>
      </w:tcPr>
    </w:tblStylePr>
    <w:tblStylePr w:type="band1Horz">
      <w:tblPr/>
      <w:tcPr>
        <w:shd w:val="clear" w:color="auto" w:fill="FEE6D6" w:themeFill="accent1" w:themeFillTint="33"/>
      </w:tcPr>
    </w:tblStylePr>
    <w:tblStylePr w:type="neCell">
      <w:tblPr/>
      <w:tcPr>
        <w:tcBorders>
          <w:bottom w:val="single" w:sz="4" w:space="0" w:color="FEB686" w:themeColor="accent1" w:themeTint="99"/>
        </w:tcBorders>
      </w:tcPr>
    </w:tblStylePr>
    <w:tblStylePr w:type="nwCell">
      <w:tblPr/>
      <w:tcPr>
        <w:tcBorders>
          <w:bottom w:val="single" w:sz="4" w:space="0" w:color="FEB686" w:themeColor="accent1" w:themeTint="99"/>
        </w:tcBorders>
      </w:tcPr>
    </w:tblStylePr>
    <w:tblStylePr w:type="seCell">
      <w:tblPr/>
      <w:tcPr>
        <w:tcBorders>
          <w:top w:val="single" w:sz="4" w:space="0" w:color="FEB686" w:themeColor="accent1" w:themeTint="99"/>
        </w:tcBorders>
      </w:tcPr>
    </w:tblStylePr>
    <w:tblStylePr w:type="swCell">
      <w:tblPr/>
      <w:tcPr>
        <w:tcBorders>
          <w:top w:val="single" w:sz="4" w:space="0" w:color="FEB686"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86038">
      <w:bodyDiv w:val="1"/>
      <w:marLeft w:val="0"/>
      <w:marRight w:val="0"/>
      <w:marTop w:val="0"/>
      <w:marBottom w:val="0"/>
      <w:divBdr>
        <w:top w:val="none" w:sz="0" w:space="0" w:color="auto"/>
        <w:left w:val="none" w:sz="0" w:space="0" w:color="auto"/>
        <w:bottom w:val="none" w:sz="0" w:space="0" w:color="auto"/>
        <w:right w:val="none" w:sz="0" w:space="0" w:color="auto"/>
      </w:divBdr>
      <w:divsChild>
        <w:div w:id="168104618">
          <w:marLeft w:val="576"/>
          <w:marRight w:val="0"/>
          <w:marTop w:val="115"/>
          <w:marBottom w:val="0"/>
          <w:divBdr>
            <w:top w:val="none" w:sz="0" w:space="0" w:color="auto"/>
            <w:left w:val="none" w:sz="0" w:space="0" w:color="auto"/>
            <w:bottom w:val="none" w:sz="0" w:space="0" w:color="auto"/>
            <w:right w:val="none" w:sz="0" w:space="0" w:color="auto"/>
          </w:divBdr>
        </w:div>
        <w:div w:id="985352432">
          <w:marLeft w:val="576"/>
          <w:marRight w:val="0"/>
          <w:marTop w:val="115"/>
          <w:marBottom w:val="0"/>
          <w:divBdr>
            <w:top w:val="none" w:sz="0" w:space="0" w:color="auto"/>
            <w:left w:val="none" w:sz="0" w:space="0" w:color="auto"/>
            <w:bottom w:val="none" w:sz="0" w:space="0" w:color="auto"/>
            <w:right w:val="none" w:sz="0" w:space="0" w:color="auto"/>
          </w:divBdr>
        </w:div>
        <w:div w:id="635184615">
          <w:marLeft w:val="576"/>
          <w:marRight w:val="0"/>
          <w:marTop w:val="115"/>
          <w:marBottom w:val="0"/>
          <w:divBdr>
            <w:top w:val="none" w:sz="0" w:space="0" w:color="auto"/>
            <w:left w:val="none" w:sz="0" w:space="0" w:color="auto"/>
            <w:bottom w:val="none" w:sz="0" w:space="0" w:color="auto"/>
            <w:right w:val="none" w:sz="0" w:space="0" w:color="auto"/>
          </w:divBdr>
        </w:div>
        <w:div w:id="726490094">
          <w:marLeft w:val="576"/>
          <w:marRight w:val="0"/>
          <w:marTop w:val="115"/>
          <w:marBottom w:val="0"/>
          <w:divBdr>
            <w:top w:val="none" w:sz="0" w:space="0" w:color="auto"/>
            <w:left w:val="none" w:sz="0" w:space="0" w:color="auto"/>
            <w:bottom w:val="none" w:sz="0" w:space="0" w:color="auto"/>
            <w:right w:val="none" w:sz="0" w:space="0" w:color="auto"/>
          </w:divBdr>
        </w:div>
        <w:div w:id="878860441">
          <w:marLeft w:val="576"/>
          <w:marRight w:val="0"/>
          <w:marTop w:val="115"/>
          <w:marBottom w:val="0"/>
          <w:divBdr>
            <w:top w:val="none" w:sz="0" w:space="0" w:color="auto"/>
            <w:left w:val="none" w:sz="0" w:space="0" w:color="auto"/>
            <w:bottom w:val="none" w:sz="0" w:space="0" w:color="auto"/>
            <w:right w:val="none" w:sz="0" w:space="0" w:color="auto"/>
          </w:divBdr>
        </w:div>
        <w:div w:id="1897400156">
          <w:marLeft w:val="576"/>
          <w:marRight w:val="0"/>
          <w:marTop w:val="115"/>
          <w:marBottom w:val="0"/>
          <w:divBdr>
            <w:top w:val="none" w:sz="0" w:space="0" w:color="auto"/>
            <w:left w:val="none" w:sz="0" w:space="0" w:color="auto"/>
            <w:bottom w:val="none" w:sz="0" w:space="0" w:color="auto"/>
            <w:right w:val="none" w:sz="0" w:space="0" w:color="auto"/>
          </w:divBdr>
        </w:div>
        <w:div w:id="1079669514">
          <w:marLeft w:val="576"/>
          <w:marRight w:val="0"/>
          <w:marTop w:val="115"/>
          <w:marBottom w:val="0"/>
          <w:divBdr>
            <w:top w:val="none" w:sz="0" w:space="0" w:color="auto"/>
            <w:left w:val="none" w:sz="0" w:space="0" w:color="auto"/>
            <w:bottom w:val="none" w:sz="0" w:space="0" w:color="auto"/>
            <w:right w:val="none" w:sz="0" w:space="0" w:color="auto"/>
          </w:divBdr>
        </w:div>
      </w:divsChild>
    </w:div>
    <w:div w:id="66847035">
      <w:bodyDiv w:val="1"/>
      <w:marLeft w:val="0"/>
      <w:marRight w:val="0"/>
      <w:marTop w:val="0"/>
      <w:marBottom w:val="0"/>
      <w:divBdr>
        <w:top w:val="none" w:sz="0" w:space="0" w:color="auto"/>
        <w:left w:val="none" w:sz="0" w:space="0" w:color="auto"/>
        <w:bottom w:val="none" w:sz="0" w:space="0" w:color="auto"/>
        <w:right w:val="none" w:sz="0" w:space="0" w:color="auto"/>
      </w:divBdr>
    </w:div>
    <w:div w:id="90469292">
      <w:bodyDiv w:val="1"/>
      <w:marLeft w:val="0"/>
      <w:marRight w:val="0"/>
      <w:marTop w:val="0"/>
      <w:marBottom w:val="0"/>
      <w:divBdr>
        <w:top w:val="none" w:sz="0" w:space="0" w:color="auto"/>
        <w:left w:val="none" w:sz="0" w:space="0" w:color="auto"/>
        <w:bottom w:val="none" w:sz="0" w:space="0" w:color="auto"/>
        <w:right w:val="none" w:sz="0" w:space="0" w:color="auto"/>
      </w:divBdr>
    </w:div>
    <w:div w:id="127014507">
      <w:bodyDiv w:val="1"/>
      <w:marLeft w:val="0"/>
      <w:marRight w:val="0"/>
      <w:marTop w:val="0"/>
      <w:marBottom w:val="0"/>
      <w:divBdr>
        <w:top w:val="none" w:sz="0" w:space="0" w:color="auto"/>
        <w:left w:val="none" w:sz="0" w:space="0" w:color="auto"/>
        <w:bottom w:val="none" w:sz="0" w:space="0" w:color="auto"/>
        <w:right w:val="none" w:sz="0" w:space="0" w:color="auto"/>
      </w:divBdr>
      <w:divsChild>
        <w:div w:id="1614701812">
          <w:marLeft w:val="0"/>
          <w:marRight w:val="0"/>
          <w:marTop w:val="100"/>
          <w:marBottom w:val="100"/>
          <w:divBdr>
            <w:top w:val="dashed" w:sz="6" w:space="0" w:color="A8A8A8"/>
            <w:left w:val="none" w:sz="0" w:space="0" w:color="auto"/>
            <w:bottom w:val="none" w:sz="0" w:space="0" w:color="auto"/>
            <w:right w:val="none" w:sz="0" w:space="0" w:color="auto"/>
          </w:divBdr>
          <w:divsChild>
            <w:div w:id="827551537">
              <w:marLeft w:val="0"/>
              <w:marRight w:val="0"/>
              <w:marTop w:val="750"/>
              <w:marBottom w:val="750"/>
              <w:divBdr>
                <w:top w:val="none" w:sz="0" w:space="0" w:color="auto"/>
                <w:left w:val="none" w:sz="0" w:space="0" w:color="auto"/>
                <w:bottom w:val="none" w:sz="0" w:space="0" w:color="auto"/>
                <w:right w:val="none" w:sz="0" w:space="0" w:color="auto"/>
              </w:divBdr>
              <w:divsChild>
                <w:div w:id="85153429">
                  <w:marLeft w:val="0"/>
                  <w:marRight w:val="0"/>
                  <w:marTop w:val="0"/>
                  <w:marBottom w:val="0"/>
                  <w:divBdr>
                    <w:top w:val="none" w:sz="0" w:space="0" w:color="auto"/>
                    <w:left w:val="none" w:sz="0" w:space="0" w:color="auto"/>
                    <w:bottom w:val="none" w:sz="0" w:space="0" w:color="auto"/>
                    <w:right w:val="none" w:sz="0" w:space="0" w:color="auto"/>
                  </w:divBdr>
                  <w:divsChild>
                    <w:div w:id="576717521">
                      <w:marLeft w:val="0"/>
                      <w:marRight w:val="0"/>
                      <w:marTop w:val="0"/>
                      <w:marBottom w:val="0"/>
                      <w:divBdr>
                        <w:top w:val="none" w:sz="0" w:space="0" w:color="auto"/>
                        <w:left w:val="none" w:sz="0" w:space="0" w:color="auto"/>
                        <w:bottom w:val="none" w:sz="0" w:space="0" w:color="auto"/>
                        <w:right w:val="none" w:sz="0" w:space="0" w:color="auto"/>
                      </w:divBdr>
                      <w:divsChild>
                        <w:div w:id="29853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225594">
          <w:marLeft w:val="0"/>
          <w:marRight w:val="0"/>
          <w:marTop w:val="100"/>
          <w:marBottom w:val="100"/>
          <w:divBdr>
            <w:top w:val="dashed" w:sz="6" w:space="0" w:color="A8A8A8"/>
            <w:left w:val="none" w:sz="0" w:space="0" w:color="auto"/>
            <w:bottom w:val="none" w:sz="0" w:space="0" w:color="auto"/>
            <w:right w:val="none" w:sz="0" w:space="0" w:color="auto"/>
          </w:divBdr>
          <w:divsChild>
            <w:div w:id="272564925">
              <w:marLeft w:val="0"/>
              <w:marRight w:val="0"/>
              <w:marTop w:val="750"/>
              <w:marBottom w:val="750"/>
              <w:divBdr>
                <w:top w:val="none" w:sz="0" w:space="0" w:color="auto"/>
                <w:left w:val="none" w:sz="0" w:space="0" w:color="auto"/>
                <w:bottom w:val="none" w:sz="0" w:space="0" w:color="auto"/>
                <w:right w:val="none" w:sz="0" w:space="0" w:color="auto"/>
              </w:divBdr>
              <w:divsChild>
                <w:div w:id="1332831683">
                  <w:marLeft w:val="0"/>
                  <w:marRight w:val="0"/>
                  <w:marTop w:val="0"/>
                  <w:marBottom w:val="0"/>
                  <w:divBdr>
                    <w:top w:val="none" w:sz="0" w:space="0" w:color="auto"/>
                    <w:left w:val="none" w:sz="0" w:space="0" w:color="auto"/>
                    <w:bottom w:val="none" w:sz="0" w:space="0" w:color="auto"/>
                    <w:right w:val="none" w:sz="0" w:space="0" w:color="auto"/>
                  </w:divBdr>
                  <w:divsChild>
                    <w:div w:id="769392932">
                      <w:marLeft w:val="0"/>
                      <w:marRight w:val="0"/>
                      <w:marTop w:val="0"/>
                      <w:marBottom w:val="0"/>
                      <w:divBdr>
                        <w:top w:val="none" w:sz="0" w:space="0" w:color="auto"/>
                        <w:left w:val="none" w:sz="0" w:space="0" w:color="auto"/>
                        <w:bottom w:val="none" w:sz="0" w:space="0" w:color="auto"/>
                        <w:right w:val="none" w:sz="0" w:space="0" w:color="auto"/>
                      </w:divBdr>
                      <w:divsChild>
                        <w:div w:id="23744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016401">
      <w:bodyDiv w:val="1"/>
      <w:marLeft w:val="0"/>
      <w:marRight w:val="0"/>
      <w:marTop w:val="0"/>
      <w:marBottom w:val="0"/>
      <w:divBdr>
        <w:top w:val="none" w:sz="0" w:space="0" w:color="auto"/>
        <w:left w:val="none" w:sz="0" w:space="0" w:color="auto"/>
        <w:bottom w:val="none" w:sz="0" w:space="0" w:color="auto"/>
        <w:right w:val="none" w:sz="0" w:space="0" w:color="auto"/>
      </w:divBdr>
    </w:div>
    <w:div w:id="148793251">
      <w:bodyDiv w:val="1"/>
      <w:marLeft w:val="0"/>
      <w:marRight w:val="0"/>
      <w:marTop w:val="0"/>
      <w:marBottom w:val="0"/>
      <w:divBdr>
        <w:top w:val="none" w:sz="0" w:space="0" w:color="auto"/>
        <w:left w:val="none" w:sz="0" w:space="0" w:color="auto"/>
        <w:bottom w:val="none" w:sz="0" w:space="0" w:color="auto"/>
        <w:right w:val="none" w:sz="0" w:space="0" w:color="auto"/>
      </w:divBdr>
    </w:div>
    <w:div w:id="253437329">
      <w:bodyDiv w:val="1"/>
      <w:marLeft w:val="0"/>
      <w:marRight w:val="0"/>
      <w:marTop w:val="0"/>
      <w:marBottom w:val="0"/>
      <w:divBdr>
        <w:top w:val="none" w:sz="0" w:space="0" w:color="auto"/>
        <w:left w:val="none" w:sz="0" w:space="0" w:color="auto"/>
        <w:bottom w:val="none" w:sz="0" w:space="0" w:color="auto"/>
        <w:right w:val="none" w:sz="0" w:space="0" w:color="auto"/>
      </w:divBdr>
    </w:div>
    <w:div w:id="281421088">
      <w:bodyDiv w:val="1"/>
      <w:marLeft w:val="0"/>
      <w:marRight w:val="0"/>
      <w:marTop w:val="0"/>
      <w:marBottom w:val="0"/>
      <w:divBdr>
        <w:top w:val="none" w:sz="0" w:space="0" w:color="auto"/>
        <w:left w:val="none" w:sz="0" w:space="0" w:color="auto"/>
        <w:bottom w:val="none" w:sz="0" w:space="0" w:color="auto"/>
        <w:right w:val="none" w:sz="0" w:space="0" w:color="auto"/>
      </w:divBdr>
      <w:divsChild>
        <w:div w:id="1951816879">
          <w:marLeft w:val="706"/>
          <w:marRight w:val="0"/>
          <w:marTop w:val="144"/>
          <w:marBottom w:val="0"/>
          <w:divBdr>
            <w:top w:val="none" w:sz="0" w:space="0" w:color="auto"/>
            <w:left w:val="none" w:sz="0" w:space="0" w:color="auto"/>
            <w:bottom w:val="none" w:sz="0" w:space="0" w:color="auto"/>
            <w:right w:val="none" w:sz="0" w:space="0" w:color="auto"/>
          </w:divBdr>
        </w:div>
        <w:div w:id="1437366871">
          <w:marLeft w:val="706"/>
          <w:marRight w:val="0"/>
          <w:marTop w:val="144"/>
          <w:marBottom w:val="0"/>
          <w:divBdr>
            <w:top w:val="none" w:sz="0" w:space="0" w:color="auto"/>
            <w:left w:val="none" w:sz="0" w:space="0" w:color="auto"/>
            <w:bottom w:val="none" w:sz="0" w:space="0" w:color="auto"/>
            <w:right w:val="none" w:sz="0" w:space="0" w:color="auto"/>
          </w:divBdr>
        </w:div>
      </w:divsChild>
    </w:div>
    <w:div w:id="330837634">
      <w:bodyDiv w:val="1"/>
      <w:marLeft w:val="0"/>
      <w:marRight w:val="0"/>
      <w:marTop w:val="0"/>
      <w:marBottom w:val="0"/>
      <w:divBdr>
        <w:top w:val="none" w:sz="0" w:space="0" w:color="auto"/>
        <w:left w:val="none" w:sz="0" w:space="0" w:color="auto"/>
        <w:bottom w:val="none" w:sz="0" w:space="0" w:color="auto"/>
        <w:right w:val="none" w:sz="0" w:space="0" w:color="auto"/>
      </w:divBdr>
    </w:div>
    <w:div w:id="348412154">
      <w:bodyDiv w:val="1"/>
      <w:marLeft w:val="0"/>
      <w:marRight w:val="0"/>
      <w:marTop w:val="0"/>
      <w:marBottom w:val="0"/>
      <w:divBdr>
        <w:top w:val="none" w:sz="0" w:space="0" w:color="auto"/>
        <w:left w:val="none" w:sz="0" w:space="0" w:color="auto"/>
        <w:bottom w:val="none" w:sz="0" w:space="0" w:color="auto"/>
        <w:right w:val="none" w:sz="0" w:space="0" w:color="auto"/>
      </w:divBdr>
    </w:div>
    <w:div w:id="395468958">
      <w:bodyDiv w:val="1"/>
      <w:marLeft w:val="0"/>
      <w:marRight w:val="0"/>
      <w:marTop w:val="0"/>
      <w:marBottom w:val="0"/>
      <w:divBdr>
        <w:top w:val="none" w:sz="0" w:space="0" w:color="auto"/>
        <w:left w:val="none" w:sz="0" w:space="0" w:color="auto"/>
        <w:bottom w:val="none" w:sz="0" w:space="0" w:color="auto"/>
        <w:right w:val="none" w:sz="0" w:space="0" w:color="auto"/>
      </w:divBdr>
    </w:div>
    <w:div w:id="536509613">
      <w:bodyDiv w:val="1"/>
      <w:marLeft w:val="0"/>
      <w:marRight w:val="0"/>
      <w:marTop w:val="0"/>
      <w:marBottom w:val="0"/>
      <w:divBdr>
        <w:top w:val="none" w:sz="0" w:space="0" w:color="auto"/>
        <w:left w:val="none" w:sz="0" w:space="0" w:color="auto"/>
        <w:bottom w:val="none" w:sz="0" w:space="0" w:color="auto"/>
        <w:right w:val="none" w:sz="0" w:space="0" w:color="auto"/>
      </w:divBdr>
    </w:div>
    <w:div w:id="542449029">
      <w:bodyDiv w:val="1"/>
      <w:marLeft w:val="0"/>
      <w:marRight w:val="0"/>
      <w:marTop w:val="0"/>
      <w:marBottom w:val="0"/>
      <w:divBdr>
        <w:top w:val="none" w:sz="0" w:space="0" w:color="auto"/>
        <w:left w:val="none" w:sz="0" w:space="0" w:color="auto"/>
        <w:bottom w:val="none" w:sz="0" w:space="0" w:color="auto"/>
        <w:right w:val="none" w:sz="0" w:space="0" w:color="auto"/>
      </w:divBdr>
    </w:div>
    <w:div w:id="589580019">
      <w:bodyDiv w:val="1"/>
      <w:marLeft w:val="0"/>
      <w:marRight w:val="0"/>
      <w:marTop w:val="0"/>
      <w:marBottom w:val="0"/>
      <w:divBdr>
        <w:top w:val="none" w:sz="0" w:space="0" w:color="auto"/>
        <w:left w:val="none" w:sz="0" w:space="0" w:color="auto"/>
        <w:bottom w:val="none" w:sz="0" w:space="0" w:color="auto"/>
        <w:right w:val="none" w:sz="0" w:space="0" w:color="auto"/>
      </w:divBdr>
      <w:divsChild>
        <w:div w:id="1355885229">
          <w:marLeft w:val="0"/>
          <w:marRight w:val="0"/>
          <w:marTop w:val="115"/>
          <w:marBottom w:val="0"/>
          <w:divBdr>
            <w:top w:val="none" w:sz="0" w:space="0" w:color="auto"/>
            <w:left w:val="none" w:sz="0" w:space="0" w:color="auto"/>
            <w:bottom w:val="none" w:sz="0" w:space="0" w:color="auto"/>
            <w:right w:val="none" w:sz="0" w:space="0" w:color="auto"/>
          </w:divBdr>
        </w:div>
        <w:div w:id="1362897668">
          <w:marLeft w:val="0"/>
          <w:marRight w:val="0"/>
          <w:marTop w:val="115"/>
          <w:marBottom w:val="0"/>
          <w:divBdr>
            <w:top w:val="none" w:sz="0" w:space="0" w:color="auto"/>
            <w:left w:val="none" w:sz="0" w:space="0" w:color="auto"/>
            <w:bottom w:val="none" w:sz="0" w:space="0" w:color="auto"/>
            <w:right w:val="none" w:sz="0" w:space="0" w:color="auto"/>
          </w:divBdr>
        </w:div>
        <w:div w:id="1287007733">
          <w:marLeft w:val="0"/>
          <w:marRight w:val="0"/>
          <w:marTop w:val="115"/>
          <w:marBottom w:val="0"/>
          <w:divBdr>
            <w:top w:val="none" w:sz="0" w:space="0" w:color="auto"/>
            <w:left w:val="none" w:sz="0" w:space="0" w:color="auto"/>
            <w:bottom w:val="none" w:sz="0" w:space="0" w:color="auto"/>
            <w:right w:val="none" w:sz="0" w:space="0" w:color="auto"/>
          </w:divBdr>
        </w:div>
      </w:divsChild>
    </w:div>
    <w:div w:id="609356089">
      <w:bodyDiv w:val="1"/>
      <w:marLeft w:val="0"/>
      <w:marRight w:val="0"/>
      <w:marTop w:val="0"/>
      <w:marBottom w:val="0"/>
      <w:divBdr>
        <w:top w:val="none" w:sz="0" w:space="0" w:color="auto"/>
        <w:left w:val="none" w:sz="0" w:space="0" w:color="auto"/>
        <w:bottom w:val="none" w:sz="0" w:space="0" w:color="auto"/>
        <w:right w:val="none" w:sz="0" w:space="0" w:color="auto"/>
      </w:divBdr>
      <w:divsChild>
        <w:div w:id="1904945259">
          <w:marLeft w:val="576"/>
          <w:marRight w:val="0"/>
          <w:marTop w:val="115"/>
          <w:marBottom w:val="0"/>
          <w:divBdr>
            <w:top w:val="none" w:sz="0" w:space="0" w:color="auto"/>
            <w:left w:val="none" w:sz="0" w:space="0" w:color="auto"/>
            <w:bottom w:val="none" w:sz="0" w:space="0" w:color="auto"/>
            <w:right w:val="none" w:sz="0" w:space="0" w:color="auto"/>
          </w:divBdr>
        </w:div>
      </w:divsChild>
    </w:div>
    <w:div w:id="627708173">
      <w:bodyDiv w:val="1"/>
      <w:marLeft w:val="0"/>
      <w:marRight w:val="0"/>
      <w:marTop w:val="0"/>
      <w:marBottom w:val="0"/>
      <w:divBdr>
        <w:top w:val="none" w:sz="0" w:space="0" w:color="auto"/>
        <w:left w:val="none" w:sz="0" w:space="0" w:color="auto"/>
        <w:bottom w:val="none" w:sz="0" w:space="0" w:color="auto"/>
        <w:right w:val="none" w:sz="0" w:space="0" w:color="auto"/>
      </w:divBdr>
      <w:divsChild>
        <w:div w:id="868025879">
          <w:marLeft w:val="576"/>
          <w:marRight w:val="0"/>
          <w:marTop w:val="115"/>
          <w:marBottom w:val="0"/>
          <w:divBdr>
            <w:top w:val="none" w:sz="0" w:space="0" w:color="auto"/>
            <w:left w:val="none" w:sz="0" w:space="0" w:color="auto"/>
            <w:bottom w:val="none" w:sz="0" w:space="0" w:color="auto"/>
            <w:right w:val="none" w:sz="0" w:space="0" w:color="auto"/>
          </w:divBdr>
        </w:div>
      </w:divsChild>
    </w:div>
    <w:div w:id="673458985">
      <w:bodyDiv w:val="1"/>
      <w:marLeft w:val="0"/>
      <w:marRight w:val="0"/>
      <w:marTop w:val="0"/>
      <w:marBottom w:val="0"/>
      <w:divBdr>
        <w:top w:val="none" w:sz="0" w:space="0" w:color="auto"/>
        <w:left w:val="none" w:sz="0" w:space="0" w:color="auto"/>
        <w:bottom w:val="none" w:sz="0" w:space="0" w:color="auto"/>
        <w:right w:val="none" w:sz="0" w:space="0" w:color="auto"/>
      </w:divBdr>
    </w:div>
    <w:div w:id="774592743">
      <w:bodyDiv w:val="1"/>
      <w:marLeft w:val="0"/>
      <w:marRight w:val="0"/>
      <w:marTop w:val="0"/>
      <w:marBottom w:val="0"/>
      <w:divBdr>
        <w:top w:val="none" w:sz="0" w:space="0" w:color="auto"/>
        <w:left w:val="none" w:sz="0" w:space="0" w:color="auto"/>
        <w:bottom w:val="none" w:sz="0" w:space="0" w:color="auto"/>
        <w:right w:val="none" w:sz="0" w:space="0" w:color="auto"/>
      </w:divBdr>
    </w:div>
    <w:div w:id="789779962">
      <w:bodyDiv w:val="1"/>
      <w:marLeft w:val="0"/>
      <w:marRight w:val="0"/>
      <w:marTop w:val="0"/>
      <w:marBottom w:val="0"/>
      <w:divBdr>
        <w:top w:val="none" w:sz="0" w:space="0" w:color="auto"/>
        <w:left w:val="none" w:sz="0" w:space="0" w:color="auto"/>
        <w:bottom w:val="none" w:sz="0" w:space="0" w:color="auto"/>
        <w:right w:val="none" w:sz="0" w:space="0" w:color="auto"/>
      </w:divBdr>
      <w:divsChild>
        <w:div w:id="870992370">
          <w:marLeft w:val="576"/>
          <w:marRight w:val="0"/>
          <w:marTop w:val="72"/>
          <w:marBottom w:val="0"/>
          <w:divBdr>
            <w:top w:val="none" w:sz="0" w:space="0" w:color="auto"/>
            <w:left w:val="none" w:sz="0" w:space="0" w:color="auto"/>
            <w:bottom w:val="none" w:sz="0" w:space="0" w:color="auto"/>
            <w:right w:val="none" w:sz="0" w:space="0" w:color="auto"/>
          </w:divBdr>
        </w:div>
        <w:div w:id="1189948220">
          <w:marLeft w:val="576"/>
          <w:marRight w:val="0"/>
          <w:marTop w:val="72"/>
          <w:marBottom w:val="0"/>
          <w:divBdr>
            <w:top w:val="none" w:sz="0" w:space="0" w:color="auto"/>
            <w:left w:val="none" w:sz="0" w:space="0" w:color="auto"/>
            <w:bottom w:val="none" w:sz="0" w:space="0" w:color="auto"/>
            <w:right w:val="none" w:sz="0" w:space="0" w:color="auto"/>
          </w:divBdr>
        </w:div>
      </w:divsChild>
    </w:div>
    <w:div w:id="795608451">
      <w:bodyDiv w:val="1"/>
      <w:marLeft w:val="0"/>
      <w:marRight w:val="0"/>
      <w:marTop w:val="0"/>
      <w:marBottom w:val="0"/>
      <w:divBdr>
        <w:top w:val="none" w:sz="0" w:space="0" w:color="auto"/>
        <w:left w:val="none" w:sz="0" w:space="0" w:color="auto"/>
        <w:bottom w:val="none" w:sz="0" w:space="0" w:color="auto"/>
        <w:right w:val="none" w:sz="0" w:space="0" w:color="auto"/>
      </w:divBdr>
    </w:div>
    <w:div w:id="797459336">
      <w:bodyDiv w:val="1"/>
      <w:marLeft w:val="0"/>
      <w:marRight w:val="0"/>
      <w:marTop w:val="0"/>
      <w:marBottom w:val="0"/>
      <w:divBdr>
        <w:top w:val="none" w:sz="0" w:space="0" w:color="auto"/>
        <w:left w:val="none" w:sz="0" w:space="0" w:color="auto"/>
        <w:bottom w:val="none" w:sz="0" w:space="0" w:color="auto"/>
        <w:right w:val="none" w:sz="0" w:space="0" w:color="auto"/>
      </w:divBdr>
    </w:div>
    <w:div w:id="852454097">
      <w:bodyDiv w:val="1"/>
      <w:marLeft w:val="0"/>
      <w:marRight w:val="0"/>
      <w:marTop w:val="0"/>
      <w:marBottom w:val="0"/>
      <w:divBdr>
        <w:top w:val="none" w:sz="0" w:space="0" w:color="auto"/>
        <w:left w:val="none" w:sz="0" w:space="0" w:color="auto"/>
        <w:bottom w:val="none" w:sz="0" w:space="0" w:color="auto"/>
        <w:right w:val="none" w:sz="0" w:space="0" w:color="auto"/>
      </w:divBdr>
    </w:div>
    <w:div w:id="890308536">
      <w:bodyDiv w:val="1"/>
      <w:marLeft w:val="0"/>
      <w:marRight w:val="0"/>
      <w:marTop w:val="0"/>
      <w:marBottom w:val="0"/>
      <w:divBdr>
        <w:top w:val="none" w:sz="0" w:space="0" w:color="auto"/>
        <w:left w:val="none" w:sz="0" w:space="0" w:color="auto"/>
        <w:bottom w:val="none" w:sz="0" w:space="0" w:color="auto"/>
        <w:right w:val="none" w:sz="0" w:space="0" w:color="auto"/>
      </w:divBdr>
    </w:div>
    <w:div w:id="942684030">
      <w:bodyDiv w:val="1"/>
      <w:marLeft w:val="0"/>
      <w:marRight w:val="0"/>
      <w:marTop w:val="0"/>
      <w:marBottom w:val="0"/>
      <w:divBdr>
        <w:top w:val="none" w:sz="0" w:space="0" w:color="auto"/>
        <w:left w:val="none" w:sz="0" w:space="0" w:color="auto"/>
        <w:bottom w:val="none" w:sz="0" w:space="0" w:color="auto"/>
        <w:right w:val="none" w:sz="0" w:space="0" w:color="auto"/>
      </w:divBdr>
    </w:div>
    <w:div w:id="1019963004">
      <w:bodyDiv w:val="1"/>
      <w:marLeft w:val="0"/>
      <w:marRight w:val="0"/>
      <w:marTop w:val="0"/>
      <w:marBottom w:val="0"/>
      <w:divBdr>
        <w:top w:val="none" w:sz="0" w:space="0" w:color="auto"/>
        <w:left w:val="none" w:sz="0" w:space="0" w:color="auto"/>
        <w:bottom w:val="none" w:sz="0" w:space="0" w:color="auto"/>
        <w:right w:val="none" w:sz="0" w:space="0" w:color="auto"/>
      </w:divBdr>
      <w:divsChild>
        <w:div w:id="1700424002">
          <w:marLeft w:val="1109"/>
          <w:marRight w:val="0"/>
          <w:marTop w:val="106"/>
          <w:marBottom w:val="0"/>
          <w:divBdr>
            <w:top w:val="none" w:sz="0" w:space="0" w:color="auto"/>
            <w:left w:val="none" w:sz="0" w:space="0" w:color="auto"/>
            <w:bottom w:val="none" w:sz="0" w:space="0" w:color="auto"/>
            <w:right w:val="none" w:sz="0" w:space="0" w:color="auto"/>
          </w:divBdr>
        </w:div>
        <w:div w:id="1533111448">
          <w:marLeft w:val="1109"/>
          <w:marRight w:val="0"/>
          <w:marTop w:val="106"/>
          <w:marBottom w:val="0"/>
          <w:divBdr>
            <w:top w:val="none" w:sz="0" w:space="0" w:color="auto"/>
            <w:left w:val="none" w:sz="0" w:space="0" w:color="auto"/>
            <w:bottom w:val="none" w:sz="0" w:space="0" w:color="auto"/>
            <w:right w:val="none" w:sz="0" w:space="0" w:color="auto"/>
          </w:divBdr>
        </w:div>
      </w:divsChild>
    </w:div>
    <w:div w:id="1063138496">
      <w:bodyDiv w:val="1"/>
      <w:marLeft w:val="0"/>
      <w:marRight w:val="0"/>
      <w:marTop w:val="0"/>
      <w:marBottom w:val="0"/>
      <w:divBdr>
        <w:top w:val="none" w:sz="0" w:space="0" w:color="auto"/>
        <w:left w:val="none" w:sz="0" w:space="0" w:color="auto"/>
        <w:bottom w:val="none" w:sz="0" w:space="0" w:color="auto"/>
        <w:right w:val="none" w:sz="0" w:space="0" w:color="auto"/>
      </w:divBdr>
    </w:div>
    <w:div w:id="1086267120">
      <w:bodyDiv w:val="1"/>
      <w:marLeft w:val="0"/>
      <w:marRight w:val="0"/>
      <w:marTop w:val="0"/>
      <w:marBottom w:val="0"/>
      <w:divBdr>
        <w:top w:val="none" w:sz="0" w:space="0" w:color="auto"/>
        <w:left w:val="none" w:sz="0" w:space="0" w:color="auto"/>
        <w:bottom w:val="none" w:sz="0" w:space="0" w:color="auto"/>
        <w:right w:val="none" w:sz="0" w:space="0" w:color="auto"/>
      </w:divBdr>
    </w:div>
    <w:div w:id="1200361518">
      <w:bodyDiv w:val="1"/>
      <w:marLeft w:val="0"/>
      <w:marRight w:val="0"/>
      <w:marTop w:val="0"/>
      <w:marBottom w:val="0"/>
      <w:divBdr>
        <w:top w:val="none" w:sz="0" w:space="0" w:color="auto"/>
        <w:left w:val="none" w:sz="0" w:space="0" w:color="auto"/>
        <w:bottom w:val="none" w:sz="0" w:space="0" w:color="auto"/>
        <w:right w:val="none" w:sz="0" w:space="0" w:color="auto"/>
      </w:divBdr>
    </w:div>
    <w:div w:id="1211845015">
      <w:bodyDiv w:val="1"/>
      <w:marLeft w:val="0"/>
      <w:marRight w:val="0"/>
      <w:marTop w:val="0"/>
      <w:marBottom w:val="0"/>
      <w:divBdr>
        <w:top w:val="none" w:sz="0" w:space="0" w:color="auto"/>
        <w:left w:val="none" w:sz="0" w:space="0" w:color="auto"/>
        <w:bottom w:val="none" w:sz="0" w:space="0" w:color="auto"/>
        <w:right w:val="none" w:sz="0" w:space="0" w:color="auto"/>
      </w:divBdr>
    </w:div>
    <w:div w:id="1477794277">
      <w:bodyDiv w:val="1"/>
      <w:marLeft w:val="0"/>
      <w:marRight w:val="0"/>
      <w:marTop w:val="0"/>
      <w:marBottom w:val="0"/>
      <w:divBdr>
        <w:top w:val="none" w:sz="0" w:space="0" w:color="auto"/>
        <w:left w:val="none" w:sz="0" w:space="0" w:color="auto"/>
        <w:bottom w:val="none" w:sz="0" w:space="0" w:color="auto"/>
        <w:right w:val="none" w:sz="0" w:space="0" w:color="auto"/>
      </w:divBdr>
    </w:div>
    <w:div w:id="1518345435">
      <w:bodyDiv w:val="1"/>
      <w:marLeft w:val="0"/>
      <w:marRight w:val="0"/>
      <w:marTop w:val="0"/>
      <w:marBottom w:val="0"/>
      <w:divBdr>
        <w:top w:val="none" w:sz="0" w:space="0" w:color="auto"/>
        <w:left w:val="none" w:sz="0" w:space="0" w:color="auto"/>
        <w:bottom w:val="none" w:sz="0" w:space="0" w:color="auto"/>
        <w:right w:val="none" w:sz="0" w:space="0" w:color="auto"/>
      </w:divBdr>
      <w:divsChild>
        <w:div w:id="570621991">
          <w:marLeft w:val="0"/>
          <w:marRight w:val="0"/>
          <w:marTop w:val="0"/>
          <w:marBottom w:val="0"/>
          <w:divBdr>
            <w:top w:val="single" w:sz="6" w:space="4" w:color="auto"/>
            <w:left w:val="single" w:sz="6" w:space="4" w:color="auto"/>
            <w:bottom w:val="single" w:sz="6" w:space="4" w:color="auto"/>
            <w:right w:val="single" w:sz="6" w:space="4" w:color="auto"/>
          </w:divBdr>
          <w:divsChild>
            <w:div w:id="32078220">
              <w:marLeft w:val="0"/>
              <w:marRight w:val="0"/>
              <w:marTop w:val="0"/>
              <w:marBottom w:val="0"/>
              <w:divBdr>
                <w:top w:val="none" w:sz="0" w:space="0" w:color="auto"/>
                <w:left w:val="none" w:sz="0" w:space="0" w:color="auto"/>
                <w:bottom w:val="none" w:sz="0" w:space="0" w:color="auto"/>
                <w:right w:val="none" w:sz="0" w:space="0" w:color="auto"/>
              </w:divBdr>
              <w:divsChild>
                <w:div w:id="123227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3230">
          <w:marLeft w:val="0"/>
          <w:marRight w:val="0"/>
          <w:marTop w:val="0"/>
          <w:marBottom w:val="0"/>
          <w:divBdr>
            <w:top w:val="single" w:sz="6" w:space="4" w:color="auto"/>
            <w:left w:val="single" w:sz="6" w:space="4" w:color="auto"/>
            <w:bottom w:val="single" w:sz="6" w:space="4" w:color="auto"/>
            <w:right w:val="single" w:sz="6" w:space="4" w:color="auto"/>
          </w:divBdr>
          <w:divsChild>
            <w:div w:id="1091316537">
              <w:marLeft w:val="0"/>
              <w:marRight w:val="0"/>
              <w:marTop w:val="0"/>
              <w:marBottom w:val="0"/>
              <w:divBdr>
                <w:top w:val="none" w:sz="0" w:space="0" w:color="auto"/>
                <w:left w:val="none" w:sz="0" w:space="0" w:color="auto"/>
                <w:bottom w:val="none" w:sz="0" w:space="0" w:color="auto"/>
                <w:right w:val="none" w:sz="0" w:space="0" w:color="auto"/>
              </w:divBdr>
              <w:divsChild>
                <w:div w:id="150578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261180">
          <w:marLeft w:val="0"/>
          <w:marRight w:val="0"/>
          <w:marTop w:val="0"/>
          <w:marBottom w:val="0"/>
          <w:divBdr>
            <w:top w:val="single" w:sz="6" w:space="4" w:color="auto"/>
            <w:left w:val="single" w:sz="6" w:space="4" w:color="auto"/>
            <w:bottom w:val="single" w:sz="6" w:space="4" w:color="auto"/>
            <w:right w:val="single" w:sz="6" w:space="4" w:color="auto"/>
          </w:divBdr>
          <w:divsChild>
            <w:div w:id="1574969031">
              <w:marLeft w:val="0"/>
              <w:marRight w:val="0"/>
              <w:marTop w:val="0"/>
              <w:marBottom w:val="0"/>
              <w:divBdr>
                <w:top w:val="none" w:sz="0" w:space="0" w:color="auto"/>
                <w:left w:val="none" w:sz="0" w:space="0" w:color="auto"/>
                <w:bottom w:val="none" w:sz="0" w:space="0" w:color="auto"/>
                <w:right w:val="none" w:sz="0" w:space="0" w:color="auto"/>
              </w:divBdr>
              <w:divsChild>
                <w:div w:id="54803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90342">
          <w:marLeft w:val="0"/>
          <w:marRight w:val="0"/>
          <w:marTop w:val="0"/>
          <w:marBottom w:val="0"/>
          <w:divBdr>
            <w:top w:val="single" w:sz="6" w:space="4" w:color="auto"/>
            <w:left w:val="single" w:sz="6" w:space="4" w:color="auto"/>
            <w:bottom w:val="single" w:sz="6" w:space="4" w:color="auto"/>
            <w:right w:val="single" w:sz="6" w:space="4" w:color="auto"/>
          </w:divBdr>
          <w:divsChild>
            <w:div w:id="521894196">
              <w:marLeft w:val="0"/>
              <w:marRight w:val="0"/>
              <w:marTop w:val="0"/>
              <w:marBottom w:val="0"/>
              <w:divBdr>
                <w:top w:val="none" w:sz="0" w:space="0" w:color="auto"/>
                <w:left w:val="none" w:sz="0" w:space="0" w:color="auto"/>
                <w:bottom w:val="none" w:sz="0" w:space="0" w:color="auto"/>
                <w:right w:val="none" w:sz="0" w:space="0" w:color="auto"/>
              </w:divBdr>
              <w:divsChild>
                <w:div w:id="178607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757059">
      <w:bodyDiv w:val="1"/>
      <w:marLeft w:val="0"/>
      <w:marRight w:val="0"/>
      <w:marTop w:val="0"/>
      <w:marBottom w:val="0"/>
      <w:divBdr>
        <w:top w:val="none" w:sz="0" w:space="0" w:color="auto"/>
        <w:left w:val="none" w:sz="0" w:space="0" w:color="auto"/>
        <w:bottom w:val="none" w:sz="0" w:space="0" w:color="auto"/>
        <w:right w:val="none" w:sz="0" w:space="0" w:color="auto"/>
      </w:divBdr>
    </w:div>
    <w:div w:id="1613587742">
      <w:bodyDiv w:val="1"/>
      <w:marLeft w:val="0"/>
      <w:marRight w:val="0"/>
      <w:marTop w:val="0"/>
      <w:marBottom w:val="0"/>
      <w:divBdr>
        <w:top w:val="none" w:sz="0" w:space="0" w:color="auto"/>
        <w:left w:val="none" w:sz="0" w:space="0" w:color="auto"/>
        <w:bottom w:val="none" w:sz="0" w:space="0" w:color="auto"/>
        <w:right w:val="none" w:sz="0" w:space="0" w:color="auto"/>
      </w:divBdr>
    </w:div>
    <w:div w:id="1631201336">
      <w:bodyDiv w:val="1"/>
      <w:marLeft w:val="0"/>
      <w:marRight w:val="0"/>
      <w:marTop w:val="0"/>
      <w:marBottom w:val="0"/>
      <w:divBdr>
        <w:top w:val="none" w:sz="0" w:space="0" w:color="auto"/>
        <w:left w:val="none" w:sz="0" w:space="0" w:color="auto"/>
        <w:bottom w:val="none" w:sz="0" w:space="0" w:color="auto"/>
        <w:right w:val="none" w:sz="0" w:space="0" w:color="auto"/>
      </w:divBdr>
    </w:div>
    <w:div w:id="1735884161">
      <w:bodyDiv w:val="1"/>
      <w:marLeft w:val="0"/>
      <w:marRight w:val="0"/>
      <w:marTop w:val="0"/>
      <w:marBottom w:val="0"/>
      <w:divBdr>
        <w:top w:val="none" w:sz="0" w:space="0" w:color="auto"/>
        <w:left w:val="none" w:sz="0" w:space="0" w:color="auto"/>
        <w:bottom w:val="none" w:sz="0" w:space="0" w:color="auto"/>
        <w:right w:val="none" w:sz="0" w:space="0" w:color="auto"/>
      </w:divBdr>
    </w:div>
    <w:div w:id="1801460493">
      <w:bodyDiv w:val="1"/>
      <w:marLeft w:val="0"/>
      <w:marRight w:val="0"/>
      <w:marTop w:val="0"/>
      <w:marBottom w:val="0"/>
      <w:divBdr>
        <w:top w:val="none" w:sz="0" w:space="0" w:color="auto"/>
        <w:left w:val="none" w:sz="0" w:space="0" w:color="auto"/>
        <w:bottom w:val="none" w:sz="0" w:space="0" w:color="auto"/>
        <w:right w:val="none" w:sz="0" w:space="0" w:color="auto"/>
      </w:divBdr>
    </w:div>
    <w:div w:id="1974169412">
      <w:bodyDiv w:val="1"/>
      <w:marLeft w:val="0"/>
      <w:marRight w:val="0"/>
      <w:marTop w:val="0"/>
      <w:marBottom w:val="0"/>
      <w:divBdr>
        <w:top w:val="none" w:sz="0" w:space="0" w:color="auto"/>
        <w:left w:val="none" w:sz="0" w:space="0" w:color="auto"/>
        <w:bottom w:val="none" w:sz="0" w:space="0" w:color="auto"/>
        <w:right w:val="none" w:sz="0" w:space="0" w:color="auto"/>
      </w:divBdr>
    </w:div>
    <w:div w:id="1996377251">
      <w:bodyDiv w:val="1"/>
      <w:marLeft w:val="0"/>
      <w:marRight w:val="0"/>
      <w:marTop w:val="0"/>
      <w:marBottom w:val="0"/>
      <w:divBdr>
        <w:top w:val="none" w:sz="0" w:space="0" w:color="auto"/>
        <w:left w:val="none" w:sz="0" w:space="0" w:color="auto"/>
        <w:bottom w:val="none" w:sz="0" w:space="0" w:color="auto"/>
        <w:right w:val="none" w:sz="0" w:space="0" w:color="auto"/>
      </w:divBdr>
      <w:divsChild>
        <w:div w:id="2124181888">
          <w:marLeft w:val="576"/>
          <w:marRight w:val="0"/>
          <w:marTop w:val="115"/>
          <w:marBottom w:val="0"/>
          <w:divBdr>
            <w:top w:val="none" w:sz="0" w:space="0" w:color="auto"/>
            <w:left w:val="none" w:sz="0" w:space="0" w:color="auto"/>
            <w:bottom w:val="none" w:sz="0" w:space="0" w:color="auto"/>
            <w:right w:val="none" w:sz="0" w:space="0" w:color="auto"/>
          </w:divBdr>
        </w:div>
      </w:divsChild>
    </w:div>
    <w:div w:id="2095087557">
      <w:bodyDiv w:val="1"/>
      <w:marLeft w:val="0"/>
      <w:marRight w:val="0"/>
      <w:marTop w:val="0"/>
      <w:marBottom w:val="0"/>
      <w:divBdr>
        <w:top w:val="none" w:sz="0" w:space="0" w:color="auto"/>
        <w:left w:val="none" w:sz="0" w:space="0" w:color="auto"/>
        <w:bottom w:val="none" w:sz="0" w:space="0" w:color="auto"/>
        <w:right w:val="none" w:sz="0" w:space="0" w:color="auto"/>
      </w:divBdr>
    </w:div>
    <w:div w:id="2106069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glossaryDocument" Target="glossary/document.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7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osh\AppData\Roaming\Microsoft\Templates\Report%20(Oriel%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13BED4322E44E28A873940D3864D4AC"/>
        <w:category>
          <w:name w:val="General"/>
          <w:gallery w:val="placeholder"/>
        </w:category>
        <w:types>
          <w:type w:val="bbPlcHdr"/>
        </w:types>
        <w:behaviors>
          <w:behavior w:val="content"/>
        </w:behaviors>
        <w:guid w:val="{4458CBEC-F7D0-46A8-9707-494A60EE7024}"/>
      </w:docPartPr>
      <w:docPartBody>
        <w:p w:rsidR="00A6011A" w:rsidRDefault="00657C36">
          <w:pPr>
            <w:pStyle w:val="613BED4322E44E28A873940D3864D4AC"/>
          </w:pPr>
          <w:r>
            <w:rPr>
              <w:rFonts w:asciiTheme="majorHAnsi" w:eastAsiaTheme="majorEastAsia" w:hAnsiTheme="majorHAnsi" w:cstheme="majorBidi"/>
              <w:smallCaps/>
              <w:color w:val="833C0B" w:themeColor="accent2" w:themeShade="80"/>
              <w:spacing w:val="20"/>
              <w:sz w:val="56"/>
              <w:szCs w:val="56"/>
            </w:rPr>
            <w:t>[Type the document title]</w:t>
          </w:r>
        </w:p>
      </w:docPartBody>
    </w:docPart>
    <w:docPart>
      <w:docPartPr>
        <w:name w:val="67A47095B7374A6090FB5ED7396A71AC"/>
        <w:category>
          <w:name w:val="General"/>
          <w:gallery w:val="placeholder"/>
        </w:category>
        <w:types>
          <w:type w:val="bbPlcHdr"/>
        </w:types>
        <w:behaviors>
          <w:behavior w:val="content"/>
        </w:behaviors>
        <w:guid w:val="{2BBECAAB-BCCA-43D7-B61F-A35C9BAB4364}"/>
      </w:docPartPr>
      <w:docPartBody>
        <w:p w:rsidR="00A6011A" w:rsidRDefault="00657C36">
          <w:pPr>
            <w:pStyle w:val="67A47095B7374A6090FB5ED7396A71AC"/>
          </w:pPr>
          <w:r>
            <w:rPr>
              <w:i/>
              <w:iCs/>
              <w:color w:val="833C0B" w:themeColor="accent2" w:themeShade="80"/>
              <w:sz w:val="28"/>
              <w:szCs w:val="28"/>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Mincho">
    <w:panose1 w:val="02020600040205080304"/>
    <w:charset w:val="80"/>
    <w:family w:val="roman"/>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C36"/>
    <w:rsid w:val="000460A8"/>
    <w:rsid w:val="00132FE3"/>
    <w:rsid w:val="001C6E36"/>
    <w:rsid w:val="002F3793"/>
    <w:rsid w:val="00367785"/>
    <w:rsid w:val="003B4109"/>
    <w:rsid w:val="003C37A7"/>
    <w:rsid w:val="00404C54"/>
    <w:rsid w:val="004064D4"/>
    <w:rsid w:val="00461837"/>
    <w:rsid w:val="004776DE"/>
    <w:rsid w:val="004B7EBD"/>
    <w:rsid w:val="0052007E"/>
    <w:rsid w:val="005808D9"/>
    <w:rsid w:val="00582AEE"/>
    <w:rsid w:val="005D5847"/>
    <w:rsid w:val="00627189"/>
    <w:rsid w:val="00657C36"/>
    <w:rsid w:val="00690995"/>
    <w:rsid w:val="006D2E08"/>
    <w:rsid w:val="00753EF1"/>
    <w:rsid w:val="0084061B"/>
    <w:rsid w:val="008773A8"/>
    <w:rsid w:val="008E3672"/>
    <w:rsid w:val="008F061A"/>
    <w:rsid w:val="009254A7"/>
    <w:rsid w:val="0094489E"/>
    <w:rsid w:val="0095312E"/>
    <w:rsid w:val="00975722"/>
    <w:rsid w:val="00A6011A"/>
    <w:rsid w:val="00A61F2E"/>
    <w:rsid w:val="00A82CA3"/>
    <w:rsid w:val="00AA1478"/>
    <w:rsid w:val="00B431D2"/>
    <w:rsid w:val="00B5057C"/>
    <w:rsid w:val="00B8578D"/>
    <w:rsid w:val="00C071AE"/>
    <w:rsid w:val="00C430D4"/>
    <w:rsid w:val="00C67AF1"/>
    <w:rsid w:val="00C85613"/>
    <w:rsid w:val="00D42CB7"/>
    <w:rsid w:val="00D67785"/>
    <w:rsid w:val="00EE2947"/>
    <w:rsid w:val="00EE3D40"/>
    <w:rsid w:val="00FB12E6"/>
    <w:rsid w:val="00FC665F"/>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spacing w:before="360" w:after="40" w:line="276" w:lineRule="auto"/>
      <w:outlineLvl w:val="0"/>
    </w:pPr>
    <w:rPr>
      <w:rFonts w:asciiTheme="majorHAnsi" w:eastAsiaTheme="minorHAnsi" w:hAnsiTheme="majorHAnsi" w:cstheme="minorHAnsi"/>
      <w:smallCaps/>
      <w:color w:val="323E4F" w:themeColor="text2" w:themeShade="BF"/>
      <w:spacing w:val="5"/>
      <w:sz w:val="32"/>
      <w:szCs w:val="32"/>
      <w:lang w:val="en-US" w:eastAsia="ja-JP"/>
    </w:rPr>
  </w:style>
  <w:style w:type="paragraph" w:styleId="Heading2">
    <w:name w:val="heading 2"/>
    <w:basedOn w:val="Normal"/>
    <w:next w:val="Normal"/>
    <w:link w:val="Heading2Char"/>
    <w:uiPriority w:val="9"/>
    <w:unhideWhenUsed/>
    <w:qFormat/>
    <w:pPr>
      <w:spacing w:after="0" w:line="276" w:lineRule="auto"/>
      <w:outlineLvl w:val="1"/>
    </w:pPr>
    <w:rPr>
      <w:rFonts w:asciiTheme="majorHAnsi" w:eastAsiaTheme="minorHAnsi" w:hAnsiTheme="majorHAnsi" w:cstheme="minorHAnsi"/>
      <w:color w:val="323E4F" w:themeColor="text2"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466894EE4D413F8FE14CB86903C420">
    <w:name w:val="BE466894EE4D413F8FE14CB86903C420"/>
  </w:style>
  <w:style w:type="paragraph" w:customStyle="1" w:styleId="D7551E5C92D447E68EC49743EBCC4B64">
    <w:name w:val="D7551E5C92D447E68EC49743EBCC4B64"/>
  </w:style>
  <w:style w:type="character" w:customStyle="1" w:styleId="Heading1Char">
    <w:name w:val="Heading 1 Char"/>
    <w:basedOn w:val="DefaultParagraphFont"/>
    <w:link w:val="Heading1"/>
    <w:uiPriority w:val="1"/>
    <w:rPr>
      <w:rFonts w:asciiTheme="majorHAnsi" w:eastAsiaTheme="minorHAnsi" w:hAnsiTheme="majorHAnsi" w:cstheme="minorHAnsi"/>
      <w:smallCaps/>
      <w:color w:val="323E4F" w:themeColor="text2" w:themeShade="BF"/>
      <w:spacing w:val="5"/>
      <w:sz w:val="32"/>
      <w:szCs w:val="32"/>
      <w:lang w:val="en-US" w:eastAsia="ja-JP"/>
    </w:rPr>
  </w:style>
  <w:style w:type="character" w:customStyle="1" w:styleId="Heading2Char">
    <w:name w:val="Heading 2 Char"/>
    <w:basedOn w:val="DefaultParagraphFont"/>
    <w:link w:val="Heading2"/>
    <w:uiPriority w:val="9"/>
    <w:rPr>
      <w:rFonts w:asciiTheme="majorHAnsi" w:eastAsiaTheme="minorHAnsi" w:hAnsiTheme="majorHAnsi" w:cstheme="minorHAnsi"/>
      <w:color w:val="323E4F" w:themeColor="text2" w:themeShade="BF"/>
      <w:sz w:val="28"/>
      <w:szCs w:val="28"/>
      <w:lang w:val="en-US" w:eastAsia="ja-JP"/>
    </w:rPr>
  </w:style>
  <w:style w:type="paragraph" w:customStyle="1" w:styleId="6363AE81D0F746C3BAA2269E3A8A1AAD">
    <w:name w:val="6363AE81D0F746C3BAA2269E3A8A1AAD"/>
  </w:style>
  <w:style w:type="paragraph" w:customStyle="1" w:styleId="613BED4322E44E28A873940D3864D4AC">
    <w:name w:val="613BED4322E44E28A873940D3864D4AC"/>
  </w:style>
  <w:style w:type="paragraph" w:customStyle="1" w:styleId="67A47095B7374A6090FB5ED7396A71AC">
    <w:name w:val="67A47095B7374A6090FB5ED7396A71AC"/>
  </w:style>
  <w:style w:type="paragraph" w:customStyle="1" w:styleId="CA601B47E81E499AB3F7DF600FAE59BA">
    <w:name w:val="CA601B47E81E499AB3F7DF600FAE59BA"/>
  </w:style>
  <w:style w:type="character" w:styleId="PlaceholderText">
    <w:name w:val="Placeholder Text"/>
    <w:basedOn w:val="DefaultParagraphFont"/>
    <w:uiPriority w:val="99"/>
    <w:unhideWhenUsed/>
    <w:rsid w:val="0046183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62.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7/30/207</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7DC871-0A98-4F4E-84D6-177B62D279B5}">
  <ds:schemaRefs>
    <ds:schemaRef ds:uri="http://schemas.microsoft.com/sharepoint/v3/contenttype/forms"/>
  </ds:schemaRefs>
</ds:datastoreItem>
</file>

<file path=customXml/itemProps3.xml><?xml version="1.0" encoding="utf-8"?>
<ds:datastoreItem xmlns:ds="http://schemas.openxmlformats.org/officeDocument/2006/customXml" ds:itemID="{70A17C31-7995-452F-8948-DA6712197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(Oriel theme).dotx</Template>
  <TotalTime>1556</TotalTime>
  <Pages>27</Pages>
  <Words>4416</Words>
  <Characters>25570</Characters>
  <Application>Microsoft Office Word</Application>
  <DocSecurity>0</DocSecurity>
  <Lines>594</Lines>
  <Paragraphs>374</Paragraphs>
  <ScaleCrop>false</ScaleCrop>
  <HeadingPairs>
    <vt:vector size="2" baseType="variant">
      <vt:variant>
        <vt:lpstr>Title</vt:lpstr>
      </vt:variant>
      <vt:variant>
        <vt:i4>1</vt:i4>
      </vt:variant>
    </vt:vector>
  </HeadingPairs>
  <TitlesOfParts>
    <vt:vector size="1" baseType="lpstr">
      <vt:lpstr>QBUS2820 – Predictive Analytics</vt:lpstr>
    </vt:vector>
  </TitlesOfParts>
  <Company/>
  <LinksUpToDate>false</LinksUpToDate>
  <CharactersWithSpaces>29612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QBUS2820 – Predictive Analytics</dc:title>
  <dc:subject>Assignment 1</dc:subject>
  <dc:creator>Anosh Samsudeen</dc:creator>
  <cp:keywords/>
  <cp:lastModifiedBy>Anosh Samsudeen</cp:lastModifiedBy>
  <cp:revision>250</cp:revision>
  <cp:lastPrinted>2020-09-27T11:45:00Z</cp:lastPrinted>
  <dcterms:created xsi:type="dcterms:W3CDTF">2020-10-13T23:46:00Z</dcterms:created>
  <dcterms:modified xsi:type="dcterms:W3CDTF">2020-10-15T23:18:00Z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